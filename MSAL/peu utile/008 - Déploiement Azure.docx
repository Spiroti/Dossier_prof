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A6659" w14:textId="77777777" w:rsidR="00B705C1" w:rsidRDefault="00B705C1" w:rsidP="00DC7421">
      <w:pPr>
        <w:spacing w:after="0"/>
        <w:contextualSpacing w:val="0"/>
      </w:pPr>
    </w:p>
    <w:p w14:paraId="29D6B04F" w14:textId="77777777" w:rsidR="00193672" w:rsidRDefault="00027BF5" w:rsidP="00DC7421">
      <w:pPr>
        <w:spacing w:after="0"/>
        <w:contextualSpacing w:val="0"/>
      </w:pPr>
      <w:r w:rsidRPr="00027BF5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tbl>
      <w:tblPr>
        <w:tblpPr w:leftFromText="141" w:rightFromText="141" w:vertAnchor="page" w:horzAnchor="margin" w:tblpXSpec="center" w:tblpY="852"/>
        <w:tblW w:w="10510" w:type="dxa"/>
        <w:tblBorders>
          <w:top w:val="single" w:sz="4" w:space="0" w:color="65544D"/>
          <w:left w:val="single" w:sz="4" w:space="0" w:color="65544D"/>
          <w:bottom w:val="single" w:sz="4" w:space="0" w:color="65544D"/>
          <w:right w:val="single" w:sz="4" w:space="0" w:color="65544D"/>
          <w:insideH w:val="single" w:sz="4" w:space="0" w:color="65544D"/>
          <w:insideV w:val="single" w:sz="4" w:space="0" w:color="65544D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48"/>
        <w:gridCol w:w="3348"/>
        <w:gridCol w:w="895"/>
        <w:gridCol w:w="1036"/>
        <w:gridCol w:w="71"/>
        <w:gridCol w:w="2812"/>
      </w:tblGrid>
      <w:tr w:rsidR="00193672" w:rsidRPr="00404823" w14:paraId="6E12175B" w14:textId="77777777" w:rsidTr="57DEF2EF">
        <w:trPr>
          <w:cantSplit/>
          <w:trHeight w:val="1246"/>
        </w:trPr>
        <w:tc>
          <w:tcPr>
            <w:tcW w:w="2348" w:type="dxa"/>
            <w:shd w:val="clear" w:color="auto" w:fill="auto"/>
            <w:vAlign w:val="center"/>
          </w:tcPr>
          <w:p w14:paraId="0A37501D" w14:textId="77777777" w:rsidR="00193672" w:rsidRPr="00404823" w:rsidRDefault="00193672" w:rsidP="00F12198">
            <w:pPr>
              <w:pStyle w:val="En-tte"/>
              <w:tabs>
                <w:tab w:val="clear" w:pos="4536"/>
                <w:tab w:val="clear" w:pos="9072"/>
                <w:tab w:val="center" w:pos="4860"/>
              </w:tabs>
              <w:spacing w:before="120"/>
              <w:jc w:val="center"/>
              <w:rPr>
                <w:rFonts w:cs="Arial"/>
                <w:b/>
                <w:bCs/>
                <w:color w:val="005591"/>
              </w:rPr>
            </w:pPr>
          </w:p>
        </w:tc>
        <w:tc>
          <w:tcPr>
            <w:tcW w:w="5279" w:type="dxa"/>
            <w:gridSpan w:val="3"/>
            <w:shd w:val="clear" w:color="auto" w:fill="auto"/>
            <w:vAlign w:val="center"/>
          </w:tcPr>
          <w:p w14:paraId="0229B6BC" w14:textId="12E41CC5" w:rsidR="00193672" w:rsidRPr="00127A94" w:rsidRDefault="00FF791B" w:rsidP="00193672">
            <w:pPr>
              <w:pStyle w:val="En-tte"/>
              <w:tabs>
                <w:tab w:val="clear" w:pos="4536"/>
                <w:tab w:val="clear" w:pos="9072"/>
              </w:tabs>
              <w:spacing w:before="120"/>
              <w:jc w:val="center"/>
              <w:rPr>
                <w:rFonts w:cs="Arial"/>
                <w:b/>
                <w:bCs/>
                <w:color w:val="566D83"/>
              </w:rPr>
            </w:pPr>
            <w:r w:rsidRPr="00FF791B">
              <w:rPr>
                <w:rFonts w:cs="Arial"/>
                <w:b/>
                <w:bCs/>
                <w:color w:val="566D83"/>
              </w:rPr>
              <w:t>Déploiement Azure</w:t>
            </w:r>
          </w:p>
        </w:tc>
        <w:tc>
          <w:tcPr>
            <w:tcW w:w="2883" w:type="dxa"/>
            <w:gridSpan w:val="2"/>
            <w:shd w:val="clear" w:color="auto" w:fill="auto"/>
            <w:vAlign w:val="center"/>
          </w:tcPr>
          <w:p w14:paraId="5DAB6C7B" w14:textId="77777777" w:rsidR="00193672" w:rsidRPr="00404823" w:rsidRDefault="00193672" w:rsidP="00F12198">
            <w:pPr>
              <w:pStyle w:val="En-tte"/>
              <w:ind w:right="52"/>
              <w:jc w:val="center"/>
              <w:rPr>
                <w:rFonts w:cs="Arial"/>
                <w:color w:val="004E8F"/>
              </w:rPr>
            </w:pPr>
          </w:p>
          <w:p w14:paraId="02EB378F" w14:textId="77777777" w:rsidR="00193672" w:rsidRPr="00404823" w:rsidRDefault="00127A94" w:rsidP="00F12198">
            <w:pPr>
              <w:pStyle w:val="En-tte"/>
              <w:ind w:right="52"/>
              <w:jc w:val="center"/>
              <w:rPr>
                <w:rFonts w:cs="Arial"/>
                <w:color w:val="004E8F"/>
              </w:rPr>
            </w:pPr>
            <w:r>
              <w:rPr>
                <w:rFonts w:cs="Arial"/>
                <w:noProof/>
                <w:color w:val="004E8F"/>
                <w:lang w:eastAsia="fr-FR"/>
              </w:rPr>
              <w:drawing>
                <wp:inline distT="0" distB="0" distL="0" distR="0" wp14:anchorId="010DCB8B" wp14:editId="07777777">
                  <wp:extent cx="1741805" cy="654050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Domusvi.logo.transparent.for.gray-background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1805" cy="65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FC85DC" w14:textId="77777777" w:rsidR="00193672" w:rsidRPr="00404823" w:rsidRDefault="00193672" w:rsidP="57DEF2EF">
            <w:pPr>
              <w:pStyle w:val="En-tte"/>
              <w:ind w:right="52"/>
              <w:jc w:val="center"/>
              <w:rPr>
                <w:rFonts w:cs="Arial"/>
                <w:b/>
                <w:bCs/>
                <w:color w:val="005591"/>
              </w:rPr>
            </w:pPr>
          </w:p>
        </w:tc>
      </w:tr>
      <w:tr w:rsidR="00193672" w:rsidRPr="00404823" w14:paraId="7E8CFCE1" w14:textId="77777777" w:rsidTr="57DEF2EF">
        <w:trPr>
          <w:cantSplit/>
          <w:trHeight w:val="243"/>
        </w:trPr>
        <w:tc>
          <w:tcPr>
            <w:tcW w:w="5696" w:type="dxa"/>
            <w:gridSpan w:val="2"/>
            <w:vMerge w:val="restart"/>
            <w:shd w:val="clear" w:color="auto" w:fill="auto"/>
            <w:vAlign w:val="center"/>
          </w:tcPr>
          <w:p w14:paraId="5291C9CB" w14:textId="7A5A451C" w:rsidR="00193672" w:rsidRPr="00127A94" w:rsidRDefault="00193672" w:rsidP="00FE6BA4">
            <w:pPr>
              <w:pStyle w:val="En-tte"/>
              <w:tabs>
                <w:tab w:val="clear" w:pos="9072"/>
              </w:tabs>
              <w:ind w:right="-70"/>
              <w:jc w:val="both"/>
              <w:rPr>
                <w:rFonts w:cs="Arial"/>
                <w:color w:val="566D83"/>
              </w:rPr>
            </w:pPr>
            <w:r w:rsidRPr="00127A94">
              <w:rPr>
                <w:rFonts w:cs="Arial"/>
                <w:b/>
                <w:bCs/>
                <w:color w:val="566D83"/>
              </w:rPr>
              <w:t>De :</w:t>
            </w:r>
            <w:r w:rsidRPr="00127A94">
              <w:rPr>
                <w:rFonts w:cs="Arial"/>
                <w:color w:val="566D83"/>
              </w:rPr>
              <w:t xml:space="preserve"> </w:t>
            </w:r>
          </w:p>
        </w:tc>
        <w:tc>
          <w:tcPr>
            <w:tcW w:w="895" w:type="dxa"/>
            <w:shd w:val="clear" w:color="auto" w:fill="auto"/>
            <w:vAlign w:val="center"/>
          </w:tcPr>
          <w:p w14:paraId="491072FA" w14:textId="77777777" w:rsidR="00193672" w:rsidRPr="00127A94" w:rsidRDefault="00193672" w:rsidP="00F12198">
            <w:pPr>
              <w:pStyle w:val="En-tte"/>
              <w:tabs>
                <w:tab w:val="clear" w:pos="9072"/>
              </w:tabs>
              <w:ind w:right="-70"/>
              <w:rPr>
                <w:rFonts w:cs="Arial"/>
                <w:b/>
                <w:color w:val="566D83"/>
              </w:rPr>
            </w:pPr>
            <w:r w:rsidRPr="00127A94">
              <w:rPr>
                <w:rFonts w:cs="Arial"/>
                <w:b/>
                <w:color w:val="566D83"/>
              </w:rPr>
              <w:t>Date</w:t>
            </w:r>
          </w:p>
        </w:tc>
        <w:tc>
          <w:tcPr>
            <w:tcW w:w="3919" w:type="dxa"/>
            <w:gridSpan w:val="3"/>
            <w:shd w:val="clear" w:color="auto" w:fill="auto"/>
            <w:vAlign w:val="center"/>
          </w:tcPr>
          <w:p w14:paraId="713BEA60" w14:textId="229944EE" w:rsidR="00193672" w:rsidRPr="00127A94" w:rsidRDefault="00FF791B" w:rsidP="00F12198">
            <w:pPr>
              <w:pStyle w:val="En-tte"/>
              <w:tabs>
                <w:tab w:val="clear" w:pos="4536"/>
                <w:tab w:val="clear" w:pos="9072"/>
                <w:tab w:val="center" w:pos="4860"/>
              </w:tabs>
              <w:spacing w:before="120"/>
              <w:rPr>
                <w:rFonts w:cs="Arial"/>
                <w:color w:val="566D83"/>
              </w:rPr>
            </w:pPr>
            <w:r>
              <w:rPr>
                <w:rFonts w:cs="Arial"/>
                <w:b/>
                <w:bCs/>
                <w:color w:val="566D83"/>
              </w:rPr>
              <w:t>29</w:t>
            </w:r>
            <w:r w:rsidR="004177D9">
              <w:rPr>
                <w:rFonts w:cs="Arial"/>
                <w:b/>
                <w:bCs/>
                <w:color w:val="566D83"/>
              </w:rPr>
              <w:t>/</w:t>
            </w:r>
            <w:r w:rsidR="008F7CB3">
              <w:rPr>
                <w:rFonts w:cs="Arial"/>
                <w:b/>
                <w:bCs/>
                <w:color w:val="566D83"/>
              </w:rPr>
              <w:t>11</w:t>
            </w:r>
            <w:r w:rsidR="004177D9">
              <w:rPr>
                <w:rFonts w:cs="Arial"/>
                <w:b/>
                <w:bCs/>
                <w:color w:val="566D83"/>
              </w:rPr>
              <w:t>/202</w:t>
            </w:r>
            <w:r w:rsidR="008F7CB3">
              <w:rPr>
                <w:rFonts w:cs="Arial"/>
                <w:b/>
                <w:bCs/>
                <w:color w:val="566D83"/>
              </w:rPr>
              <w:t>1</w:t>
            </w:r>
          </w:p>
        </w:tc>
      </w:tr>
      <w:tr w:rsidR="00193672" w:rsidRPr="00404823" w14:paraId="79010F64" w14:textId="77777777" w:rsidTr="57DEF2EF">
        <w:trPr>
          <w:cantSplit/>
          <w:trHeight w:val="243"/>
        </w:trPr>
        <w:tc>
          <w:tcPr>
            <w:tcW w:w="5696" w:type="dxa"/>
            <w:gridSpan w:val="2"/>
            <w:vMerge/>
            <w:vAlign w:val="center"/>
          </w:tcPr>
          <w:p w14:paraId="6A05A809" w14:textId="77777777" w:rsidR="00193672" w:rsidRPr="00127A94" w:rsidRDefault="00193672" w:rsidP="00F12198">
            <w:pPr>
              <w:pStyle w:val="En-tte"/>
              <w:tabs>
                <w:tab w:val="clear" w:pos="9072"/>
              </w:tabs>
              <w:ind w:right="-70"/>
              <w:jc w:val="both"/>
              <w:rPr>
                <w:rFonts w:cs="Arial"/>
                <w:b/>
                <w:bCs/>
                <w:color w:val="566D83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14:paraId="468A4F5B" w14:textId="77777777" w:rsidR="00193672" w:rsidRPr="00127A94" w:rsidRDefault="005C59B7" w:rsidP="00F12198">
            <w:pPr>
              <w:pStyle w:val="En-tte"/>
              <w:tabs>
                <w:tab w:val="clear" w:pos="9072"/>
              </w:tabs>
              <w:ind w:right="-70"/>
              <w:rPr>
                <w:rFonts w:cs="Arial"/>
                <w:b/>
                <w:color w:val="566D83"/>
              </w:rPr>
            </w:pPr>
            <w:r>
              <w:rPr>
                <w:rFonts w:cs="Arial"/>
                <w:b/>
                <w:color w:val="566D83"/>
              </w:rPr>
              <w:t>Date Etude</w:t>
            </w:r>
          </w:p>
        </w:tc>
        <w:tc>
          <w:tcPr>
            <w:tcW w:w="3919" w:type="dxa"/>
            <w:gridSpan w:val="3"/>
            <w:shd w:val="clear" w:color="auto" w:fill="auto"/>
            <w:vAlign w:val="center"/>
          </w:tcPr>
          <w:p w14:paraId="72D5CB40" w14:textId="3ED77E61" w:rsidR="00193672" w:rsidRPr="00127A94" w:rsidRDefault="00193672" w:rsidP="005C59B7">
            <w:pPr>
              <w:pStyle w:val="En-tte"/>
              <w:tabs>
                <w:tab w:val="clear" w:pos="9072"/>
              </w:tabs>
              <w:ind w:right="-70"/>
              <w:rPr>
                <w:rFonts w:cs="Arial"/>
                <w:color w:val="566D83"/>
              </w:rPr>
            </w:pPr>
            <w:r w:rsidRPr="00127A94">
              <w:rPr>
                <w:rFonts w:cs="Arial"/>
                <w:b/>
                <w:bCs/>
                <w:color w:val="566D83"/>
              </w:rPr>
              <w:fldChar w:fldCharType="begin"/>
            </w:r>
            <w:r w:rsidRPr="00127A94">
              <w:rPr>
                <w:rFonts w:cs="Arial"/>
                <w:b/>
                <w:bCs/>
                <w:color w:val="566D83"/>
              </w:rPr>
              <w:instrText xml:space="preserve"> DOCPROPERTY  Code </w:instrText>
            </w:r>
            <w:r w:rsidRPr="00127A94">
              <w:rPr>
                <w:rFonts w:cs="Arial"/>
                <w:b/>
                <w:bCs/>
                <w:color w:val="566D83"/>
              </w:rPr>
              <w:fldChar w:fldCharType="end"/>
            </w:r>
          </w:p>
        </w:tc>
      </w:tr>
      <w:tr w:rsidR="00193672" w:rsidRPr="0069592A" w14:paraId="6A068FD6" w14:textId="77777777" w:rsidTr="57DEF2EF">
        <w:trPr>
          <w:cantSplit/>
          <w:trHeight w:val="355"/>
        </w:trPr>
        <w:tc>
          <w:tcPr>
            <w:tcW w:w="10510" w:type="dxa"/>
            <w:gridSpan w:val="6"/>
            <w:shd w:val="clear" w:color="auto" w:fill="auto"/>
            <w:vAlign w:val="center"/>
          </w:tcPr>
          <w:p w14:paraId="6F035908" w14:textId="741A4013" w:rsidR="00193672" w:rsidRPr="00127A94" w:rsidRDefault="00193672" w:rsidP="009D5E98">
            <w:pPr>
              <w:pStyle w:val="En-tte"/>
              <w:tabs>
                <w:tab w:val="clear" w:pos="9072"/>
              </w:tabs>
              <w:rPr>
                <w:rFonts w:cs="Arial"/>
                <w:bCs/>
                <w:i/>
                <w:iCs/>
                <w:color w:val="566D83"/>
              </w:rPr>
            </w:pPr>
            <w:r w:rsidRPr="00127A94">
              <w:rPr>
                <w:rFonts w:cs="Arial"/>
                <w:b/>
                <w:bCs/>
                <w:color w:val="566D83"/>
              </w:rPr>
              <w:t xml:space="preserve">A : </w:t>
            </w:r>
          </w:p>
        </w:tc>
      </w:tr>
      <w:tr w:rsidR="00193672" w:rsidRPr="00404823" w14:paraId="5DF851B1" w14:textId="77777777" w:rsidTr="57DEF2EF">
        <w:trPr>
          <w:cantSplit/>
          <w:trHeight w:val="363"/>
        </w:trPr>
        <w:tc>
          <w:tcPr>
            <w:tcW w:w="10510" w:type="dxa"/>
            <w:gridSpan w:val="6"/>
            <w:shd w:val="clear" w:color="auto" w:fill="auto"/>
            <w:vAlign w:val="center"/>
          </w:tcPr>
          <w:p w14:paraId="5B47D70B" w14:textId="4EA4B973" w:rsidR="00193672" w:rsidRPr="00127A94" w:rsidRDefault="00193672" w:rsidP="004B7E5E">
            <w:pPr>
              <w:pStyle w:val="En-tte"/>
              <w:tabs>
                <w:tab w:val="clear" w:pos="9072"/>
              </w:tabs>
              <w:rPr>
                <w:rFonts w:cs="Arial"/>
                <w:b/>
                <w:bCs/>
                <w:color w:val="566D83"/>
              </w:rPr>
            </w:pPr>
            <w:r w:rsidRPr="00127A94">
              <w:rPr>
                <w:rFonts w:cs="Arial"/>
                <w:b/>
                <w:bCs/>
                <w:color w:val="566D83"/>
              </w:rPr>
              <w:t xml:space="preserve">Cc : </w:t>
            </w:r>
          </w:p>
        </w:tc>
      </w:tr>
      <w:tr w:rsidR="00193672" w:rsidRPr="00404823" w14:paraId="03C932E7" w14:textId="77777777" w:rsidTr="57DEF2EF">
        <w:trPr>
          <w:cantSplit/>
          <w:trHeight w:val="620"/>
        </w:trPr>
        <w:tc>
          <w:tcPr>
            <w:tcW w:w="7698" w:type="dxa"/>
            <w:gridSpan w:val="5"/>
            <w:shd w:val="clear" w:color="auto" w:fill="auto"/>
            <w:vAlign w:val="center"/>
          </w:tcPr>
          <w:p w14:paraId="79A06277" w14:textId="481C9149" w:rsidR="00635A61" w:rsidRPr="00586E6E" w:rsidRDefault="00193672" w:rsidP="00586E6E">
            <w:pPr>
              <w:pStyle w:val="En-tte"/>
              <w:tabs>
                <w:tab w:val="clear" w:pos="9072"/>
              </w:tabs>
              <w:rPr>
                <w:rFonts w:cs="Arial"/>
                <w:b/>
                <w:bCs/>
                <w:color w:val="566D83"/>
              </w:rPr>
            </w:pPr>
            <w:r w:rsidRPr="00127A94">
              <w:rPr>
                <w:rFonts w:cs="Arial"/>
                <w:b/>
                <w:bCs/>
                <w:color w:val="566D83"/>
              </w:rPr>
              <w:t xml:space="preserve">Objet </w:t>
            </w:r>
            <w:r w:rsidRPr="00127A94">
              <w:rPr>
                <w:rFonts w:cs="Arial"/>
                <w:color w:val="566D83"/>
              </w:rPr>
              <w:t xml:space="preserve">: </w:t>
            </w:r>
            <w:r w:rsidR="008F7CB3">
              <w:rPr>
                <w:rFonts w:cs="Arial"/>
                <w:b/>
                <w:bCs/>
                <w:color w:val="566D83"/>
              </w:rPr>
              <w:t xml:space="preserve"> </w:t>
            </w:r>
            <w:r w:rsidR="00FF791B">
              <w:t xml:space="preserve"> </w:t>
            </w:r>
            <w:r w:rsidR="00FF791B" w:rsidRPr="00FF791B">
              <w:rPr>
                <w:rFonts w:cs="Arial"/>
                <w:b/>
                <w:bCs/>
                <w:color w:val="566D83"/>
              </w:rPr>
              <w:t>Déploiement Azure</w:t>
            </w:r>
          </w:p>
        </w:tc>
        <w:tc>
          <w:tcPr>
            <w:tcW w:w="2812" w:type="dxa"/>
            <w:shd w:val="clear" w:color="auto" w:fill="auto"/>
            <w:vAlign w:val="center"/>
          </w:tcPr>
          <w:p w14:paraId="11188032" w14:textId="77777777" w:rsidR="00193672" w:rsidRPr="00127A94" w:rsidRDefault="00193672" w:rsidP="00F12198">
            <w:pPr>
              <w:pStyle w:val="En-tte"/>
              <w:tabs>
                <w:tab w:val="clear" w:pos="9072"/>
              </w:tabs>
              <w:rPr>
                <w:rFonts w:cs="Arial"/>
                <w:b/>
                <w:bCs/>
                <w:color w:val="566D83"/>
              </w:rPr>
            </w:pPr>
            <w:r w:rsidRPr="00127A94">
              <w:rPr>
                <w:rFonts w:cs="Arial"/>
                <w:b/>
                <w:bCs/>
                <w:color w:val="566D83"/>
              </w:rPr>
              <w:t>Importance :</w:t>
            </w:r>
            <w:r w:rsidRPr="00127A94">
              <w:rPr>
                <w:rFonts w:cs="Arial"/>
                <w:bCs/>
                <w:color w:val="566D83"/>
              </w:rPr>
              <w:t xml:space="preserve"> </w:t>
            </w:r>
            <w:r w:rsidR="00635A61">
              <w:rPr>
                <w:rFonts w:cs="Arial"/>
                <w:bCs/>
                <w:color w:val="566D83"/>
              </w:rPr>
              <w:t>Standard</w:t>
            </w:r>
          </w:p>
        </w:tc>
      </w:tr>
    </w:tbl>
    <w:p w14:paraId="5A39BBE3" w14:textId="77777777" w:rsidR="00B705C1" w:rsidRDefault="00B705C1" w:rsidP="00DC7421">
      <w:pPr>
        <w:spacing w:after="0"/>
        <w:contextualSpacing w:val="0"/>
      </w:pPr>
    </w:p>
    <w:p w14:paraId="72A3D3EC" w14:textId="2179967A" w:rsidR="00B705C1" w:rsidRDefault="00FF791B" w:rsidP="00FF791B">
      <w:pPr>
        <w:spacing w:after="0"/>
        <w:contextualSpacing w:val="0"/>
        <w:jc w:val="center"/>
      </w:pPr>
      <w:r w:rsidRPr="00FF791B">
        <w:rPr>
          <w:rFonts w:asciiTheme="majorHAnsi" w:hAnsiTheme="majorHAnsi"/>
          <w:color w:val="566D83"/>
          <w:sz w:val="52"/>
          <w:szCs w:val="52"/>
        </w:rPr>
        <w:t>Déploiement Azure</w:t>
      </w:r>
    </w:p>
    <w:p w14:paraId="0D0B940D" w14:textId="77777777" w:rsidR="00375F9E" w:rsidRDefault="00375F9E" w:rsidP="00DC7421">
      <w:pPr>
        <w:spacing w:after="0"/>
        <w:contextualSpacing w:val="0"/>
      </w:pPr>
    </w:p>
    <w:p w14:paraId="3630CD18" w14:textId="77777777" w:rsidR="00B705C1" w:rsidRPr="00127A94" w:rsidRDefault="00B705C1" w:rsidP="007A37B5">
      <w:pPr>
        <w:pStyle w:val="Sous-titre"/>
        <w:rPr>
          <w:color w:val="D40740"/>
        </w:rPr>
      </w:pPr>
      <w:r w:rsidRPr="00127A94">
        <w:rPr>
          <w:color w:val="D40740"/>
        </w:rPr>
        <w:t>Historique du document</w:t>
      </w:r>
    </w:p>
    <w:tbl>
      <w:tblPr>
        <w:tblStyle w:val="Listeclaire-Accent1"/>
        <w:tblW w:w="10490" w:type="dxa"/>
        <w:tblInd w:w="-719" w:type="dxa"/>
        <w:tblLook w:val="04A0" w:firstRow="1" w:lastRow="0" w:firstColumn="1" w:lastColumn="0" w:noHBand="0" w:noVBand="1"/>
      </w:tblPr>
      <w:tblGrid>
        <w:gridCol w:w="3737"/>
        <w:gridCol w:w="3013"/>
        <w:gridCol w:w="3740"/>
      </w:tblGrid>
      <w:tr w:rsidR="00B705C1" w14:paraId="1CAC34A5" w14:textId="77777777" w:rsidTr="00C27E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7" w:type="dxa"/>
            <w:shd w:val="clear" w:color="auto" w:fill="566D83"/>
          </w:tcPr>
          <w:p w14:paraId="79212F63" w14:textId="77777777" w:rsidR="00B705C1" w:rsidRDefault="00375F9E" w:rsidP="00DC7421">
            <w:pPr>
              <w:contextualSpacing w:val="0"/>
            </w:pPr>
            <w:r>
              <w:t>Date de modification</w:t>
            </w:r>
          </w:p>
        </w:tc>
        <w:tc>
          <w:tcPr>
            <w:tcW w:w="3013" w:type="dxa"/>
            <w:shd w:val="clear" w:color="auto" w:fill="566D83"/>
          </w:tcPr>
          <w:p w14:paraId="4134A460" w14:textId="77777777" w:rsidR="00B705C1" w:rsidRDefault="00375F9E" w:rsidP="00DC7421">
            <w:pPr>
              <w:contextualSpacing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</w:t>
            </w:r>
          </w:p>
        </w:tc>
        <w:tc>
          <w:tcPr>
            <w:tcW w:w="3740" w:type="dxa"/>
            <w:shd w:val="clear" w:color="auto" w:fill="566D83"/>
          </w:tcPr>
          <w:p w14:paraId="0184D826" w14:textId="77777777" w:rsidR="00B705C1" w:rsidRDefault="00375F9E" w:rsidP="00DC7421">
            <w:pPr>
              <w:contextualSpacing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Commentaire</w:t>
            </w:r>
          </w:p>
        </w:tc>
      </w:tr>
      <w:tr w:rsidR="00375F9E" w14:paraId="27E8E511" w14:textId="77777777" w:rsidTr="00C27E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7" w:type="dxa"/>
          </w:tcPr>
          <w:p w14:paraId="5E48D9F3" w14:textId="6AEA5913" w:rsidR="00091B9E" w:rsidRDefault="00584F4D" w:rsidP="00091B9E">
            <w:pPr>
              <w:contextualSpacing w:val="0"/>
            </w:pPr>
            <w:fldSimple w:instr=" INFO  CreateDate  \* MERGEFORMAT ">
              <w:r w:rsidR="00FF791B">
                <w:t>29</w:t>
              </w:r>
              <w:r w:rsidR="004177D9">
                <w:t>/</w:t>
              </w:r>
              <w:r w:rsidR="008F7CB3">
                <w:t>11</w:t>
              </w:r>
              <w:r w:rsidR="004177D9">
                <w:t>/202</w:t>
              </w:r>
              <w:r w:rsidR="008F7CB3">
                <w:t>1</w:t>
              </w:r>
            </w:fldSimple>
          </w:p>
        </w:tc>
        <w:tc>
          <w:tcPr>
            <w:tcW w:w="3013" w:type="dxa"/>
          </w:tcPr>
          <w:p w14:paraId="35B6A68F" w14:textId="78445283" w:rsidR="00375F9E" w:rsidRDefault="008F7CB3" w:rsidP="001F5C5B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Anis BEN ASKER</w:t>
            </w:r>
          </w:p>
        </w:tc>
        <w:tc>
          <w:tcPr>
            <w:tcW w:w="3740" w:type="dxa"/>
          </w:tcPr>
          <w:p w14:paraId="0390E9EA" w14:textId="77777777" w:rsidR="00375F9E" w:rsidRDefault="00375F9E" w:rsidP="00DC7421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Création du document</w:t>
            </w:r>
          </w:p>
        </w:tc>
      </w:tr>
    </w:tbl>
    <w:p w14:paraId="0E27B00A" w14:textId="77777777" w:rsidR="00375F9E" w:rsidRDefault="00375F9E" w:rsidP="00DC7421">
      <w:pPr>
        <w:spacing w:after="0"/>
        <w:contextualSpacing w:val="0"/>
      </w:pPr>
    </w:p>
    <w:p w14:paraId="60061E4C" w14:textId="77777777" w:rsidR="00375F9E" w:rsidRDefault="00375F9E" w:rsidP="00DC7421">
      <w:pPr>
        <w:spacing w:after="0"/>
        <w:contextualSpacing w:val="0"/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/>
          <w:iCs w:val="0"/>
          <w:color w:val="auto"/>
          <w:spacing w:val="0"/>
          <w:sz w:val="22"/>
          <w:szCs w:val="22"/>
        </w:rPr>
        <w:id w:val="851001895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14:paraId="6B1A6D4F" w14:textId="77777777" w:rsidR="00467DAB" w:rsidRPr="00127A94" w:rsidRDefault="00467DAB" w:rsidP="00C27EF7">
          <w:pPr>
            <w:pStyle w:val="Sous-titre"/>
            <w:ind w:left="-709"/>
            <w:rPr>
              <w:color w:val="D40740"/>
            </w:rPr>
          </w:pPr>
          <w:r w:rsidRPr="00127A94">
            <w:rPr>
              <w:color w:val="D40740"/>
            </w:rPr>
            <w:t>Table des matières</w:t>
          </w:r>
        </w:p>
        <w:p w14:paraId="7D1D619D" w14:textId="56AE7823" w:rsidR="000C6753" w:rsidRDefault="00467DAB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590105" w:history="1">
            <w:r w:rsidR="000C6753" w:rsidRPr="00373CED">
              <w:rPr>
                <w:rStyle w:val="Lienhypertexte"/>
                <w:noProof/>
              </w:rPr>
              <w:t>1</w:t>
            </w:r>
            <w:r w:rsidR="000C6753">
              <w:rPr>
                <w:rFonts w:eastAsiaTheme="minorEastAsia"/>
                <w:noProof/>
                <w:lang w:eastAsia="fr-FR"/>
              </w:rPr>
              <w:tab/>
            </w:r>
            <w:r w:rsidR="000C6753" w:rsidRPr="00373CED">
              <w:rPr>
                <w:rStyle w:val="Lienhypertexte"/>
                <w:noProof/>
              </w:rPr>
              <w:t>Présentation</w:t>
            </w:r>
            <w:r w:rsidR="000C6753">
              <w:rPr>
                <w:noProof/>
                <w:webHidden/>
              </w:rPr>
              <w:tab/>
            </w:r>
            <w:r w:rsidR="000C6753">
              <w:rPr>
                <w:noProof/>
                <w:webHidden/>
              </w:rPr>
              <w:fldChar w:fldCharType="begin"/>
            </w:r>
            <w:r w:rsidR="000C6753">
              <w:rPr>
                <w:noProof/>
                <w:webHidden/>
              </w:rPr>
              <w:instrText xml:space="preserve"> PAGEREF _Toc97590105 \h </w:instrText>
            </w:r>
            <w:r w:rsidR="000C6753">
              <w:rPr>
                <w:noProof/>
                <w:webHidden/>
              </w:rPr>
            </w:r>
            <w:r w:rsidR="000C6753">
              <w:rPr>
                <w:noProof/>
                <w:webHidden/>
              </w:rPr>
              <w:fldChar w:fldCharType="separate"/>
            </w:r>
            <w:r w:rsidR="000C6753">
              <w:rPr>
                <w:noProof/>
                <w:webHidden/>
              </w:rPr>
              <w:t>3</w:t>
            </w:r>
            <w:r w:rsidR="000C6753">
              <w:rPr>
                <w:noProof/>
                <w:webHidden/>
              </w:rPr>
              <w:fldChar w:fldCharType="end"/>
            </w:r>
          </w:hyperlink>
        </w:p>
        <w:p w14:paraId="6B36BCD1" w14:textId="0A46371C" w:rsidR="000C6753" w:rsidRDefault="000C6753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97590106" w:history="1">
            <w:r w:rsidRPr="00373CED">
              <w:rPr>
                <w:rStyle w:val="Lienhypertexte"/>
                <w:noProof/>
              </w:rPr>
              <w:t>2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373CED">
              <w:rPr>
                <w:rStyle w:val="Lienhypertexte"/>
                <w:noProof/>
              </w:rPr>
              <w:t>Configuration MSAL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_Toc97590106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696A3" w14:textId="268D0655" w:rsidR="000C6753" w:rsidRDefault="000C6753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97590107" w:history="1">
            <w:r w:rsidRPr="00373CED">
              <w:rPr>
                <w:rStyle w:val="Lienhypertexte"/>
                <w:noProof/>
              </w:rPr>
              <w:t>2.1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373CED">
              <w:rPr>
                <w:rStyle w:val="Lienhypertexte"/>
                <w:noProof/>
              </w:rPr>
              <w:t>Application Azure Frontend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_Toc97590107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DB6AA" w14:textId="6EEFFB27" w:rsidR="000C6753" w:rsidRDefault="000C6753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97590108" w:history="1">
            <w:r w:rsidRPr="00373CED">
              <w:rPr>
                <w:rStyle w:val="Lienhypertexte"/>
                <w:noProof/>
              </w:rPr>
              <w:t>2.2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373CED">
              <w:rPr>
                <w:rStyle w:val="Lienhypertexte"/>
                <w:noProof/>
              </w:rPr>
              <w:t>Application Azure Backend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_Toc97590108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59498" w14:textId="11F7DDC5" w:rsidR="000C6753" w:rsidRDefault="000C6753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97590109" w:history="1">
            <w:r w:rsidRPr="00373CED">
              <w:rPr>
                <w:rStyle w:val="Lienhypertexte"/>
                <w:noProof/>
              </w:rPr>
              <w:t>2.3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373CED">
              <w:rPr>
                <w:rStyle w:val="Lienhypertexte"/>
                <w:noProof/>
              </w:rPr>
              <w:t>Application Azure STS-relay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_Toc97590109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22FDB" w14:textId="0CBAE2D9" w:rsidR="000C6753" w:rsidRDefault="000C6753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97590110" w:history="1">
            <w:r w:rsidRPr="00373CED">
              <w:rPr>
                <w:rStyle w:val="Lienhypertexte"/>
                <w:noProof/>
              </w:rPr>
              <w:t>2.4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373CED">
              <w:rPr>
                <w:rStyle w:val="Lienhypertexte"/>
                <w:noProof/>
              </w:rPr>
              <w:t>Application Azure STS-Relay-Ext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_Toc97590110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2DDF1" w14:textId="1D370183" w:rsidR="000C6753" w:rsidRDefault="000C6753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97590111" w:history="1">
            <w:r w:rsidRPr="00373CED">
              <w:rPr>
                <w:rStyle w:val="Lienhypertexte"/>
                <w:noProof/>
              </w:rPr>
              <w:t>2.5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373CED">
              <w:rPr>
                <w:rStyle w:val="Lienhypertexte"/>
                <w:noProof/>
              </w:rPr>
              <w:t>Portail Api External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_Toc97590111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94A48" w14:textId="14E83412" w:rsidR="000C6753" w:rsidRDefault="000C6753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97590112" w:history="1">
            <w:r w:rsidRPr="00373CED">
              <w:rPr>
                <w:rStyle w:val="Lienhypertexte"/>
                <w:noProof/>
              </w:rPr>
              <w:t>2.6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373CED">
              <w:rPr>
                <w:rStyle w:val="Lienhypertexte"/>
                <w:noProof/>
              </w:rPr>
              <w:t>Manifeste (Version DEV)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_Toc97590112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37CEE" w14:textId="1B07A5FB" w:rsidR="000C6753" w:rsidRDefault="000C6753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97590113" w:history="1">
            <w:r w:rsidRPr="00373CED">
              <w:rPr>
                <w:rStyle w:val="Lienhypertexte"/>
                <w:noProof/>
              </w:rPr>
              <w:t>2.6.1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373CED">
              <w:rPr>
                <w:rStyle w:val="Lienhypertexte"/>
                <w:noProof/>
              </w:rPr>
              <w:t>backends.webapi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_Toc97590113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C88F5" w14:textId="09DF224F" w:rsidR="000C6753" w:rsidRDefault="000C6753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97590114" w:history="1">
            <w:r w:rsidRPr="00373CED">
              <w:rPr>
                <w:rStyle w:val="Lienhypertexte"/>
                <w:noProof/>
              </w:rPr>
              <w:t>2.6.2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373CED">
              <w:rPr>
                <w:rStyle w:val="Lienhypertexte"/>
                <w:noProof/>
              </w:rPr>
              <w:t>Portail DomusVi (Developpement)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_Toc97590114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EF852" w14:textId="46F1B706" w:rsidR="000C6753" w:rsidRDefault="000C6753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97590115" w:history="1">
            <w:r w:rsidRPr="00373CED">
              <w:rPr>
                <w:rStyle w:val="Lienhypertexte"/>
                <w:noProof/>
              </w:rPr>
              <w:t>2.6.3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373CED">
              <w:rPr>
                <w:rStyle w:val="Lienhypertexte"/>
                <w:noProof/>
              </w:rPr>
              <w:t>STS-relay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_Toc97590115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9290B" w14:textId="648DDA44" w:rsidR="000C6753" w:rsidRDefault="000C6753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97590116" w:history="1">
            <w:r w:rsidRPr="00373CED">
              <w:rPr>
                <w:rStyle w:val="Lienhypertexte"/>
                <w:noProof/>
              </w:rPr>
              <w:t>2.6.4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373CED">
              <w:rPr>
                <w:rStyle w:val="Lienhypertexte"/>
                <w:noProof/>
              </w:rPr>
              <w:t>STS-Relay-Ext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_Toc97590116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8813C" w14:textId="66A92BCA" w:rsidR="000C6753" w:rsidRDefault="000C6753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97590117" w:history="1">
            <w:r w:rsidRPr="00373CED">
              <w:rPr>
                <w:rStyle w:val="Lienhypertexte"/>
                <w:noProof/>
              </w:rPr>
              <w:t>2.6.5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373CED">
              <w:rPr>
                <w:rStyle w:val="Lienhypertexte"/>
                <w:noProof/>
              </w:rPr>
              <w:t>Portail Api External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_Toc97590117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2A667" w14:textId="787DFB12" w:rsidR="000C6753" w:rsidRDefault="000C6753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97590118" w:history="1">
            <w:r w:rsidRPr="00373CED">
              <w:rPr>
                <w:rStyle w:val="Lienhypertexte"/>
                <w:noProof/>
              </w:rPr>
              <w:t>2.7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373CED">
              <w:rPr>
                <w:rStyle w:val="Lienhypertexte"/>
                <w:noProof/>
              </w:rPr>
              <w:t>Points à revoir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_Toc97590118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AFD9C" w14:textId="72067B75" w:rsidR="00467DAB" w:rsidRDefault="00467DAB" w:rsidP="00C27EF7">
          <w:pPr>
            <w:ind w:left="-709"/>
            <w:contextualSpacing w:val="0"/>
          </w:pPr>
          <w:r>
            <w:rPr>
              <w:b/>
              <w:bCs/>
            </w:rPr>
            <w:fldChar w:fldCharType="end"/>
          </w:r>
        </w:p>
      </w:sdtContent>
    </w:sdt>
    <w:p w14:paraId="4B94D5A5" w14:textId="77777777" w:rsidR="00375F9E" w:rsidRDefault="00375F9E" w:rsidP="00DC7421">
      <w:pPr>
        <w:spacing w:after="0"/>
        <w:contextualSpacing w:val="0"/>
      </w:pPr>
      <w:r>
        <w:br w:type="page"/>
      </w:r>
    </w:p>
    <w:p w14:paraId="6A7312E3" w14:textId="76F615A5" w:rsidR="00027BF5" w:rsidRDefault="00027BF5" w:rsidP="00127A94">
      <w:pPr>
        <w:pStyle w:val="Titre1"/>
      </w:pPr>
      <w:bookmarkStart w:id="0" w:name="_Toc97590105"/>
      <w:r w:rsidRPr="00127A94">
        <w:lastRenderedPageBreak/>
        <w:t>Présentation</w:t>
      </w:r>
      <w:bookmarkEnd w:id="0"/>
    </w:p>
    <w:p w14:paraId="4813B356" w14:textId="77777777" w:rsidR="00D55392" w:rsidRDefault="0099102A" w:rsidP="0099102A">
      <w:pPr>
        <w:spacing w:after="0"/>
        <w:contextualSpacing w:val="0"/>
      </w:pPr>
      <w:r>
        <w:t>Ce</w:t>
      </w:r>
      <w:r w:rsidR="00D55392">
        <w:t xml:space="preserve"> document</w:t>
      </w:r>
      <w:r>
        <w:t xml:space="preserve"> a vocation d’identifier les actions à faire permettant</w:t>
      </w:r>
      <w:r w:rsidR="00D55392">
        <w:t> :</w:t>
      </w:r>
    </w:p>
    <w:p w14:paraId="50620491" w14:textId="73C27F40" w:rsidR="00D55392" w:rsidRDefault="00FF791B" w:rsidP="00D55392">
      <w:pPr>
        <w:pStyle w:val="Paragraphedeliste"/>
        <w:numPr>
          <w:ilvl w:val="0"/>
          <w:numId w:val="10"/>
        </w:numPr>
        <w:spacing w:after="0"/>
        <w:contextualSpacing w:val="0"/>
      </w:pPr>
      <w:r>
        <w:t>Déploiement MSAL sur Azure</w:t>
      </w:r>
    </w:p>
    <w:p w14:paraId="1C9019A0" w14:textId="5720ECAC" w:rsidR="00665649" w:rsidRDefault="002D1569" w:rsidP="007360BC">
      <w:pPr>
        <w:pStyle w:val="Titre1"/>
      </w:pPr>
      <w:bookmarkStart w:id="1" w:name="_Toc97590106"/>
      <w:r>
        <w:t>Configuration MSAL</w:t>
      </w:r>
      <w:bookmarkEnd w:id="1"/>
    </w:p>
    <w:p w14:paraId="696F8FA1" w14:textId="3EBC4378" w:rsidR="008F7CB3" w:rsidRDefault="008F7CB3" w:rsidP="008F7CB3"/>
    <w:p w14:paraId="0B11286F" w14:textId="766B0708" w:rsidR="00865549" w:rsidRDefault="00865549" w:rsidP="008F7CB3">
      <w:r>
        <w:t xml:space="preserve">URL : </w:t>
      </w:r>
      <w:hyperlink r:id="rId12" w:history="1">
        <w:r w:rsidRPr="00227E5D">
          <w:rPr>
            <w:rStyle w:val="Lienhypertexte"/>
          </w:rPr>
          <w:t>https://portal.azure.com/</w:t>
        </w:r>
      </w:hyperlink>
    </w:p>
    <w:p w14:paraId="126CA5DA" w14:textId="0DD2A5BB" w:rsidR="00865549" w:rsidRDefault="005C7972" w:rsidP="008F7CB3">
      <w:r>
        <w:t xml:space="preserve">Compte de dev : </w:t>
      </w:r>
      <w:hyperlink r:id="rId13" w:history="1">
        <w:r w:rsidRPr="00227E5D">
          <w:rPr>
            <w:rStyle w:val="Lienhypertexte"/>
          </w:rPr>
          <w:t>serviceportail@domusvi.net</w:t>
        </w:r>
      </w:hyperlink>
    </w:p>
    <w:p w14:paraId="652CB293" w14:textId="46848C0D" w:rsidR="00CF5588" w:rsidRDefault="00CF5588" w:rsidP="008F7CB3">
      <w:r>
        <w:t>Azure Active Directory</w:t>
      </w:r>
    </w:p>
    <w:p w14:paraId="744C100D" w14:textId="254F4B44" w:rsidR="005C7972" w:rsidRDefault="00BE16AA" w:rsidP="008F7CB3">
      <w:r w:rsidRPr="00BE16AA">
        <w:rPr>
          <w:noProof/>
        </w:rPr>
        <w:drawing>
          <wp:inline distT="0" distB="0" distL="0" distR="0" wp14:anchorId="6E072AAB" wp14:editId="13707DF0">
            <wp:extent cx="5760720" cy="277177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521CB" w14:textId="7E2828CD" w:rsidR="00865549" w:rsidRDefault="00865549" w:rsidP="008F7CB3">
      <w:r w:rsidRPr="00865549">
        <w:t>Applications d'entreprise | Toutes les applications</w:t>
      </w:r>
    </w:p>
    <w:p w14:paraId="65B23D3A" w14:textId="601E35EC" w:rsidR="00D20FB6" w:rsidRDefault="00D20FB6" w:rsidP="008F7CB3">
      <w:r w:rsidRPr="00D20FB6">
        <w:rPr>
          <w:noProof/>
        </w:rPr>
        <w:drawing>
          <wp:inline distT="0" distB="0" distL="0" distR="0" wp14:anchorId="743E055A" wp14:editId="67F386B4">
            <wp:extent cx="5760720" cy="270891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7BE0" w14:textId="7427EB62" w:rsidR="004257A0" w:rsidRDefault="004257A0" w:rsidP="008F7CB3"/>
    <w:p w14:paraId="3A7DF27C" w14:textId="786353B3" w:rsidR="004257A0" w:rsidRDefault="004257A0" w:rsidP="008F7CB3">
      <w:r w:rsidRPr="004257A0">
        <w:rPr>
          <w:noProof/>
        </w:rPr>
        <w:lastRenderedPageBreak/>
        <w:drawing>
          <wp:inline distT="0" distB="0" distL="0" distR="0" wp14:anchorId="158EFA3C" wp14:editId="30E8A612">
            <wp:extent cx="5760720" cy="4130675"/>
            <wp:effectExtent l="0" t="0" r="0" b="317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42E54" w14:textId="77777777" w:rsidR="002D1569" w:rsidRPr="008F7CB3" w:rsidRDefault="002D1569" w:rsidP="008F7CB3"/>
    <w:p w14:paraId="0FB032E4" w14:textId="16290547" w:rsidR="007E7291" w:rsidRDefault="0041656A" w:rsidP="00311DB1">
      <w:pPr>
        <w:pStyle w:val="Titre2"/>
      </w:pPr>
      <w:bookmarkStart w:id="2" w:name="_Toc97590107"/>
      <w:r>
        <w:t>Application Azure Frontend</w:t>
      </w:r>
      <w:r w:rsidR="00865549">
        <w:t> :</w:t>
      </w:r>
      <w:bookmarkEnd w:id="2"/>
    </w:p>
    <w:p w14:paraId="6543D214" w14:textId="62B92BB7" w:rsidR="007E7291" w:rsidRDefault="007E7291" w:rsidP="008C6C0B">
      <w:pPr>
        <w:tabs>
          <w:tab w:val="left" w:pos="1416"/>
        </w:tabs>
        <w:rPr>
          <w:i/>
          <w:iCs/>
          <w:color w:val="FF0000"/>
        </w:rPr>
      </w:pPr>
    </w:p>
    <w:p w14:paraId="74CEF9F6" w14:textId="19F89E31" w:rsidR="000B2B50" w:rsidRDefault="000B2B50" w:rsidP="008C6C0B">
      <w:pPr>
        <w:tabs>
          <w:tab w:val="left" w:pos="1416"/>
        </w:tabs>
        <w:rPr>
          <w:i/>
          <w:iCs/>
          <w:color w:val="FF0000"/>
        </w:rPr>
      </w:pPr>
      <w:r w:rsidRPr="000B2B50">
        <w:rPr>
          <w:i/>
          <w:iCs/>
          <w:noProof/>
          <w:color w:val="FF0000"/>
        </w:rPr>
        <w:drawing>
          <wp:inline distT="0" distB="0" distL="0" distR="0" wp14:anchorId="0C8BFD98" wp14:editId="6C75F0D7">
            <wp:extent cx="5760720" cy="213614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734C" w14:textId="250A7B85" w:rsidR="000B2B50" w:rsidRDefault="000B2B50" w:rsidP="008C6C0B">
      <w:pPr>
        <w:tabs>
          <w:tab w:val="left" w:pos="1416"/>
        </w:tabs>
        <w:rPr>
          <w:i/>
          <w:iCs/>
          <w:color w:val="FF0000"/>
        </w:rPr>
      </w:pPr>
    </w:p>
    <w:p w14:paraId="65CFC396" w14:textId="77777777" w:rsidR="000B2B50" w:rsidRDefault="000B2B50" w:rsidP="000B2B50"/>
    <w:p w14:paraId="6E8F4AF3" w14:textId="77777777" w:rsidR="000B2B50" w:rsidRDefault="000B2B50" w:rsidP="000B2B50">
      <w:r w:rsidRPr="00437FF8">
        <w:t>Certificats &amp; secrets</w:t>
      </w:r>
    </w:p>
    <w:p w14:paraId="1E31567D" w14:textId="06EF406E" w:rsidR="000B2B50" w:rsidRDefault="00C36C0A" w:rsidP="008C6C0B">
      <w:pPr>
        <w:tabs>
          <w:tab w:val="left" w:pos="1416"/>
        </w:tabs>
        <w:rPr>
          <w:i/>
          <w:iCs/>
          <w:color w:val="FF0000"/>
        </w:rPr>
      </w:pPr>
      <w:r w:rsidRPr="00C36C0A">
        <w:rPr>
          <w:i/>
          <w:iCs/>
          <w:noProof/>
          <w:color w:val="FF0000"/>
        </w:rPr>
        <w:lastRenderedPageBreak/>
        <w:drawing>
          <wp:inline distT="0" distB="0" distL="0" distR="0" wp14:anchorId="1E40B8AC" wp14:editId="6E5077B6">
            <wp:extent cx="5760720" cy="2376805"/>
            <wp:effectExtent l="0" t="0" r="0" b="444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7743C" w14:textId="1514FA75" w:rsidR="00A04168" w:rsidRDefault="00A04168" w:rsidP="008C6C0B">
      <w:pPr>
        <w:tabs>
          <w:tab w:val="left" w:pos="1416"/>
        </w:tabs>
        <w:rPr>
          <w:i/>
          <w:iCs/>
          <w:color w:val="FF0000"/>
        </w:rPr>
      </w:pPr>
    </w:p>
    <w:p w14:paraId="60D90D14" w14:textId="43E68ED2" w:rsidR="00C13260" w:rsidRPr="00C13260" w:rsidRDefault="00C13260" w:rsidP="00C13260">
      <w:r>
        <w:t>APIs autorisées</w:t>
      </w:r>
    </w:p>
    <w:p w14:paraId="1E9B34D1" w14:textId="5C471AAA" w:rsidR="00A04168" w:rsidRDefault="00A04168" w:rsidP="008C6C0B">
      <w:pPr>
        <w:tabs>
          <w:tab w:val="left" w:pos="1416"/>
        </w:tabs>
        <w:rPr>
          <w:i/>
          <w:iCs/>
          <w:color w:val="FF0000"/>
        </w:rPr>
      </w:pPr>
    </w:p>
    <w:p w14:paraId="2ED6C4D9" w14:textId="4C3BE95E" w:rsidR="00C13260" w:rsidRDefault="00907300" w:rsidP="008C6C0B">
      <w:pPr>
        <w:tabs>
          <w:tab w:val="left" w:pos="1416"/>
        </w:tabs>
        <w:rPr>
          <w:i/>
          <w:iCs/>
          <w:color w:val="FF0000"/>
        </w:rPr>
      </w:pPr>
      <w:r w:rsidRPr="00907300">
        <w:rPr>
          <w:i/>
          <w:iCs/>
          <w:noProof/>
          <w:color w:val="FF0000"/>
        </w:rPr>
        <w:drawing>
          <wp:inline distT="0" distB="0" distL="0" distR="0" wp14:anchorId="31748E9F" wp14:editId="0B2C39E3">
            <wp:extent cx="5760720" cy="3807460"/>
            <wp:effectExtent l="0" t="0" r="0" b="254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B8657" w14:textId="77777777" w:rsidR="006E6CA2" w:rsidRDefault="006E6CA2" w:rsidP="006E6CA2">
      <w:pPr>
        <w:pStyle w:val="Paragraphedeliste"/>
        <w:spacing w:after="160" w:line="259" w:lineRule="auto"/>
      </w:pPr>
      <w:r>
        <w:t>Il faut « </w:t>
      </w:r>
      <w:r w:rsidRPr="00B63ACE">
        <w:t xml:space="preserve">Accorder un consentement d’administrateur pour </w:t>
      </w:r>
      <w:r>
        <w:t>XXX »</w:t>
      </w:r>
    </w:p>
    <w:p w14:paraId="5BED88E7" w14:textId="77777777" w:rsidR="006E6CA2" w:rsidRDefault="006E6CA2" w:rsidP="006E6CA2">
      <w:pPr>
        <w:pStyle w:val="Paragraphedeliste"/>
        <w:spacing w:after="160" w:line="259" w:lineRule="auto"/>
      </w:pPr>
    </w:p>
    <w:p w14:paraId="42A9E2D4" w14:textId="77777777" w:rsidR="006E6CA2" w:rsidRDefault="006E6CA2" w:rsidP="006E6CA2">
      <w:pPr>
        <w:pStyle w:val="Paragraphedeliste"/>
        <w:spacing w:after="160" w:line="259" w:lineRule="auto"/>
      </w:pPr>
      <w:r w:rsidRPr="001D0EC9">
        <w:rPr>
          <w:noProof/>
        </w:rPr>
        <w:drawing>
          <wp:inline distT="0" distB="0" distL="0" distR="0" wp14:anchorId="0A6FC1DA" wp14:editId="7C6C6BB5">
            <wp:extent cx="5760720" cy="65087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3E1D6" w14:textId="77777777" w:rsidR="006E6CA2" w:rsidRDefault="006E6CA2" w:rsidP="008C6C0B">
      <w:pPr>
        <w:tabs>
          <w:tab w:val="left" w:pos="1416"/>
        </w:tabs>
        <w:rPr>
          <w:i/>
          <w:iCs/>
          <w:color w:val="FF0000"/>
        </w:rPr>
      </w:pPr>
    </w:p>
    <w:p w14:paraId="1CB8E179" w14:textId="7BAEB1D3" w:rsidR="000B2B50" w:rsidRDefault="000B2B50" w:rsidP="008C6C0B">
      <w:pPr>
        <w:tabs>
          <w:tab w:val="left" w:pos="1416"/>
        </w:tabs>
        <w:rPr>
          <w:i/>
          <w:iCs/>
          <w:color w:val="FF0000"/>
        </w:rPr>
      </w:pPr>
    </w:p>
    <w:p w14:paraId="77E8E7CE" w14:textId="75996ECE" w:rsidR="000B2B50" w:rsidRDefault="007178B1" w:rsidP="007178B1">
      <w:r w:rsidRPr="007178B1">
        <w:t>URL</w:t>
      </w:r>
      <w:r>
        <w:t>s</w:t>
      </w:r>
      <w:r w:rsidRPr="007178B1">
        <w:t xml:space="preserve"> de redirection Azure</w:t>
      </w:r>
    </w:p>
    <w:p w14:paraId="2BD9A5F7" w14:textId="2C9CAF54" w:rsidR="007178B1" w:rsidRPr="007178B1" w:rsidRDefault="007178B1" w:rsidP="007178B1">
      <w:r>
        <w:t xml:space="preserve">Il faut les mettre en </w:t>
      </w:r>
      <w:r w:rsidR="00A6026B">
        <w:t>minuscule</w:t>
      </w:r>
    </w:p>
    <w:p w14:paraId="662EFB00" w14:textId="6CC64AD2" w:rsidR="00831EE3" w:rsidRPr="008C6C0B" w:rsidRDefault="00831EE3" w:rsidP="008C6C0B">
      <w:pPr>
        <w:tabs>
          <w:tab w:val="left" w:pos="1416"/>
        </w:tabs>
        <w:rPr>
          <w:i/>
          <w:iCs/>
          <w:color w:val="FF0000"/>
        </w:rPr>
      </w:pPr>
      <w:r w:rsidRPr="00831EE3">
        <w:rPr>
          <w:i/>
          <w:iCs/>
          <w:noProof/>
          <w:color w:val="FF0000"/>
        </w:rPr>
        <w:lastRenderedPageBreak/>
        <w:drawing>
          <wp:inline distT="0" distB="0" distL="0" distR="0" wp14:anchorId="0E313927" wp14:editId="71CA22C4">
            <wp:extent cx="5760720" cy="261810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ED6B" w14:textId="0DCBF936" w:rsidR="00311DB1" w:rsidRPr="009E05D3" w:rsidRDefault="0041656A" w:rsidP="00311DB1">
      <w:pPr>
        <w:pStyle w:val="Titre2"/>
      </w:pPr>
      <w:bookmarkStart w:id="3" w:name="_Toc97590108"/>
      <w:r>
        <w:t>Application Azure Backend :</w:t>
      </w:r>
      <w:bookmarkEnd w:id="3"/>
    </w:p>
    <w:p w14:paraId="60B1B030" w14:textId="64C55D7D" w:rsidR="00276EB5" w:rsidRDefault="00276EB5" w:rsidP="00276EB5"/>
    <w:p w14:paraId="23675B9C" w14:textId="3B66CEA6" w:rsidR="008F7CB3" w:rsidRDefault="003A582C" w:rsidP="008F7CB3">
      <w:r w:rsidRPr="003A582C">
        <w:rPr>
          <w:noProof/>
        </w:rPr>
        <w:drawing>
          <wp:inline distT="0" distB="0" distL="0" distR="0" wp14:anchorId="785B9992" wp14:editId="2D79A282">
            <wp:extent cx="5760720" cy="219519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27D42" w14:textId="4A5C4DB4" w:rsidR="006E2121" w:rsidRDefault="006E2121" w:rsidP="008F7CB3"/>
    <w:p w14:paraId="521DCEA0" w14:textId="7CE9C586" w:rsidR="006E2121" w:rsidRDefault="00437FF8" w:rsidP="008F7CB3">
      <w:r w:rsidRPr="00437FF8">
        <w:t>Certificats &amp; secrets</w:t>
      </w:r>
    </w:p>
    <w:p w14:paraId="1ED3B2B4" w14:textId="3A7B573E" w:rsidR="006E2121" w:rsidRDefault="006E2121" w:rsidP="008F7CB3"/>
    <w:p w14:paraId="28CEB3AD" w14:textId="0C8645ED" w:rsidR="006E2121" w:rsidRDefault="00D434C5" w:rsidP="008F7CB3">
      <w:r w:rsidRPr="00D434C5">
        <w:rPr>
          <w:noProof/>
        </w:rPr>
        <w:drawing>
          <wp:inline distT="0" distB="0" distL="0" distR="0" wp14:anchorId="2F1AE067" wp14:editId="6DD4DEA9">
            <wp:extent cx="5760720" cy="2261235"/>
            <wp:effectExtent l="0" t="0" r="0" b="571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55D68" w14:textId="2FF296D7" w:rsidR="0031615E" w:rsidRDefault="0031615E" w:rsidP="008F7CB3"/>
    <w:p w14:paraId="0891944B" w14:textId="56F84D55" w:rsidR="0031615E" w:rsidRDefault="00772785" w:rsidP="008F7CB3">
      <w:proofErr w:type="gramStart"/>
      <w:r>
        <w:t>API autorisées</w:t>
      </w:r>
      <w:proofErr w:type="gramEnd"/>
    </w:p>
    <w:p w14:paraId="0EBB9EEF" w14:textId="3AB7207E" w:rsidR="00772785" w:rsidRDefault="00772785" w:rsidP="008F7CB3">
      <w:r w:rsidRPr="00772785">
        <w:rPr>
          <w:noProof/>
        </w:rPr>
        <w:lastRenderedPageBreak/>
        <w:drawing>
          <wp:inline distT="0" distB="0" distL="0" distR="0" wp14:anchorId="1E88363C" wp14:editId="7EDFFCE8">
            <wp:extent cx="5760720" cy="46101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6834" w14:textId="77777777" w:rsidR="00DE42B4" w:rsidRDefault="00DE42B4" w:rsidP="008F7CB3"/>
    <w:p w14:paraId="7AC8EA33" w14:textId="24D4E9DD" w:rsidR="000C3A3C" w:rsidRDefault="004023F0" w:rsidP="008F7CB3">
      <w:r w:rsidRPr="004023F0">
        <w:rPr>
          <w:noProof/>
        </w:rPr>
        <w:drawing>
          <wp:inline distT="0" distB="0" distL="0" distR="0" wp14:anchorId="1BA02EC2" wp14:editId="39225C91">
            <wp:extent cx="5760720" cy="2811145"/>
            <wp:effectExtent l="0" t="0" r="0" b="825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4C4A" w14:textId="77777777" w:rsidR="00B63ACE" w:rsidRDefault="00B63ACE" w:rsidP="00B63ACE">
      <w:pPr>
        <w:pStyle w:val="Paragraphedeliste"/>
        <w:spacing w:after="160" w:line="259" w:lineRule="auto"/>
      </w:pPr>
      <w:r>
        <w:t>Il faut « </w:t>
      </w:r>
      <w:r w:rsidRPr="00B63ACE">
        <w:t xml:space="preserve">Accorder un consentement d’administrateur pour </w:t>
      </w:r>
      <w:r>
        <w:t>XXX »</w:t>
      </w:r>
    </w:p>
    <w:p w14:paraId="6B376CA6" w14:textId="77777777" w:rsidR="00B63ACE" w:rsidRDefault="00B63ACE" w:rsidP="00B63ACE">
      <w:pPr>
        <w:pStyle w:val="Paragraphedeliste"/>
        <w:spacing w:after="160" w:line="259" w:lineRule="auto"/>
      </w:pPr>
    </w:p>
    <w:p w14:paraId="48501E3B" w14:textId="77777777" w:rsidR="00B63ACE" w:rsidRDefault="00B63ACE" w:rsidP="00B63ACE">
      <w:pPr>
        <w:pStyle w:val="Paragraphedeliste"/>
        <w:spacing w:after="160" w:line="259" w:lineRule="auto"/>
      </w:pPr>
      <w:r w:rsidRPr="001D0EC9">
        <w:rPr>
          <w:noProof/>
        </w:rPr>
        <w:drawing>
          <wp:inline distT="0" distB="0" distL="0" distR="0" wp14:anchorId="44A49613" wp14:editId="791E2C2B">
            <wp:extent cx="5760720" cy="65087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7B69" w14:textId="77777777" w:rsidR="00DE42B4" w:rsidRDefault="00DE42B4" w:rsidP="008F7CB3"/>
    <w:p w14:paraId="2CB72E13" w14:textId="00B7BD37" w:rsidR="000C3A3C" w:rsidRDefault="000C3A3C" w:rsidP="008F7CB3">
      <w:r>
        <w:t>Sécurité : Autorisations</w:t>
      </w:r>
    </w:p>
    <w:p w14:paraId="23E2A3C0" w14:textId="6BB0F4EC" w:rsidR="000C3A3C" w:rsidRDefault="00247A20" w:rsidP="008F7CB3">
      <w:r w:rsidRPr="00247A20">
        <w:rPr>
          <w:noProof/>
        </w:rPr>
        <w:drawing>
          <wp:inline distT="0" distB="0" distL="0" distR="0" wp14:anchorId="7EB0F066" wp14:editId="5F2C5162">
            <wp:extent cx="5760720" cy="232854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ED58" w14:textId="77777777" w:rsidR="00AB7AA2" w:rsidRDefault="00AB7AA2" w:rsidP="008F7CB3"/>
    <w:p w14:paraId="06E8EC1B" w14:textId="7B8352D3" w:rsidR="00584F4D" w:rsidRDefault="00584F4D" w:rsidP="008F7CB3">
      <w:proofErr w:type="spellStart"/>
      <w:r>
        <w:t>Authetification</w:t>
      </w:r>
      <w:proofErr w:type="spellEnd"/>
    </w:p>
    <w:p w14:paraId="46CF103B" w14:textId="5A40A0E0" w:rsidR="00AB7AA2" w:rsidRDefault="00AB7AA2" w:rsidP="008F7CB3">
      <w:r w:rsidRPr="00AB7AA2">
        <w:rPr>
          <w:noProof/>
        </w:rPr>
        <w:drawing>
          <wp:inline distT="0" distB="0" distL="0" distR="0" wp14:anchorId="7C689926" wp14:editId="3CED923C">
            <wp:extent cx="5760720" cy="3926205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E7075" w14:textId="77777777" w:rsidR="00772785" w:rsidRDefault="00772785" w:rsidP="008F7CB3"/>
    <w:p w14:paraId="3EC16A3E" w14:textId="434D7A7D" w:rsidR="008F7CB3" w:rsidRDefault="004257A0" w:rsidP="002D1569">
      <w:pPr>
        <w:pStyle w:val="Titre2"/>
      </w:pPr>
      <w:bookmarkStart w:id="4" w:name="_Toc97590109"/>
      <w:r>
        <w:t>Application Azure STS-</w:t>
      </w:r>
      <w:proofErr w:type="spellStart"/>
      <w:r>
        <w:t>relay</w:t>
      </w:r>
      <w:bookmarkEnd w:id="4"/>
      <w:proofErr w:type="spellEnd"/>
    </w:p>
    <w:p w14:paraId="622354E3" w14:textId="0E60F005" w:rsidR="008F7CB3" w:rsidRDefault="008F7CB3" w:rsidP="008F7CB3">
      <w:pPr>
        <w:pStyle w:val="Paragraphedeliste"/>
        <w:spacing w:after="160" w:line="259" w:lineRule="auto"/>
      </w:pPr>
    </w:p>
    <w:p w14:paraId="03F70778" w14:textId="657469AD" w:rsidR="00A00954" w:rsidRDefault="00A00954" w:rsidP="008F7CB3">
      <w:pPr>
        <w:pStyle w:val="Paragraphedeliste"/>
        <w:spacing w:after="160" w:line="259" w:lineRule="auto"/>
      </w:pPr>
      <w:r w:rsidRPr="00A00954">
        <w:rPr>
          <w:noProof/>
        </w:rPr>
        <w:lastRenderedPageBreak/>
        <w:drawing>
          <wp:inline distT="0" distB="0" distL="0" distR="0" wp14:anchorId="106233B5" wp14:editId="6A4862F4">
            <wp:extent cx="5760720" cy="423862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0A7C" w14:textId="77777777" w:rsidR="00A00954" w:rsidRDefault="00A00954">
      <w:pPr>
        <w:contextualSpacing w:val="0"/>
      </w:pPr>
      <w:r>
        <w:br w:type="page"/>
      </w:r>
    </w:p>
    <w:p w14:paraId="568FCB3B" w14:textId="77777777" w:rsidR="005838D2" w:rsidRDefault="005838D2" w:rsidP="008F7CB3">
      <w:pPr>
        <w:pStyle w:val="Paragraphedeliste"/>
        <w:spacing w:after="160" w:line="259" w:lineRule="auto"/>
      </w:pPr>
    </w:p>
    <w:p w14:paraId="37E4A4CB" w14:textId="559D05DE" w:rsidR="004257A0" w:rsidRDefault="005838D2" w:rsidP="008F7CB3">
      <w:pPr>
        <w:pStyle w:val="Paragraphedeliste"/>
        <w:spacing w:after="160" w:line="259" w:lineRule="auto"/>
      </w:pPr>
      <w:r>
        <w:t>APIs autorisées</w:t>
      </w:r>
    </w:p>
    <w:p w14:paraId="1D37AFED" w14:textId="6DD3084C" w:rsidR="005838D2" w:rsidRDefault="005838D2" w:rsidP="008F7CB3">
      <w:pPr>
        <w:pStyle w:val="Paragraphedeliste"/>
        <w:spacing w:after="160" w:line="259" w:lineRule="auto"/>
      </w:pPr>
      <w:r w:rsidRPr="005838D2">
        <w:rPr>
          <w:noProof/>
        </w:rPr>
        <w:drawing>
          <wp:inline distT="0" distB="0" distL="0" distR="0" wp14:anchorId="53F23808" wp14:editId="35131A4D">
            <wp:extent cx="5760720" cy="429323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5F84C" w14:textId="77777777" w:rsidR="00167195" w:rsidRDefault="00167195" w:rsidP="008F7CB3">
      <w:pPr>
        <w:pStyle w:val="Paragraphedeliste"/>
        <w:spacing w:after="160" w:line="259" w:lineRule="auto"/>
      </w:pPr>
    </w:p>
    <w:p w14:paraId="41A782AE" w14:textId="745ABFB4" w:rsidR="00167195" w:rsidRDefault="00167195" w:rsidP="008F7CB3">
      <w:pPr>
        <w:pStyle w:val="Paragraphedeliste"/>
        <w:spacing w:after="160" w:line="259" w:lineRule="auto"/>
      </w:pPr>
      <w:r w:rsidRPr="00167195">
        <w:rPr>
          <w:noProof/>
        </w:rPr>
        <w:drawing>
          <wp:inline distT="0" distB="0" distL="0" distR="0" wp14:anchorId="58794510" wp14:editId="30AE3522">
            <wp:extent cx="5760720" cy="305117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0444" w14:textId="77777777" w:rsidR="00B63ACE" w:rsidRDefault="00B63ACE" w:rsidP="008F7CB3">
      <w:pPr>
        <w:pStyle w:val="Paragraphedeliste"/>
        <w:spacing w:after="160" w:line="259" w:lineRule="auto"/>
      </w:pPr>
    </w:p>
    <w:p w14:paraId="689C737B" w14:textId="4E5380C6" w:rsidR="00B63ACE" w:rsidRDefault="00B63ACE" w:rsidP="008F7CB3">
      <w:pPr>
        <w:pStyle w:val="Paragraphedeliste"/>
        <w:spacing w:after="160" w:line="259" w:lineRule="auto"/>
      </w:pPr>
      <w:r>
        <w:t>Il faut « </w:t>
      </w:r>
      <w:r w:rsidRPr="00B63ACE">
        <w:t xml:space="preserve">Accorder un consentement d’administrateur pour </w:t>
      </w:r>
      <w:r>
        <w:t>XXX »</w:t>
      </w:r>
    </w:p>
    <w:p w14:paraId="458629FD" w14:textId="77777777" w:rsidR="001D0EC9" w:rsidRDefault="001D0EC9" w:rsidP="008F7CB3">
      <w:pPr>
        <w:pStyle w:val="Paragraphedeliste"/>
        <w:spacing w:after="160" w:line="259" w:lineRule="auto"/>
      </w:pPr>
    </w:p>
    <w:p w14:paraId="51D580DC" w14:textId="087143B7" w:rsidR="001D0EC9" w:rsidRDefault="001D0EC9" w:rsidP="008F7CB3">
      <w:pPr>
        <w:pStyle w:val="Paragraphedeliste"/>
        <w:spacing w:after="160" w:line="259" w:lineRule="auto"/>
      </w:pPr>
      <w:r w:rsidRPr="001D0EC9">
        <w:rPr>
          <w:noProof/>
        </w:rPr>
        <w:lastRenderedPageBreak/>
        <w:drawing>
          <wp:inline distT="0" distB="0" distL="0" distR="0" wp14:anchorId="7C3F729B" wp14:editId="69B03450">
            <wp:extent cx="5760720" cy="65087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3712" w14:textId="77777777" w:rsidR="002472E8" w:rsidRDefault="002472E8" w:rsidP="008F7CB3">
      <w:pPr>
        <w:pStyle w:val="Paragraphedeliste"/>
        <w:spacing w:after="160" w:line="259" w:lineRule="auto"/>
      </w:pPr>
    </w:p>
    <w:p w14:paraId="0F7C38AB" w14:textId="7CD03AF6" w:rsidR="000271E8" w:rsidRPr="000271E8" w:rsidRDefault="000271E8" w:rsidP="000271E8">
      <w:pPr>
        <w:pStyle w:val="Titre2"/>
        <w:shd w:val="clear" w:color="auto" w:fill="FFFFFF"/>
        <w:spacing w:before="0" w:line="420" w:lineRule="atLeast"/>
        <w:ind w:right="240"/>
      </w:pPr>
      <w:bookmarkStart w:id="5" w:name="_Toc97590110"/>
      <w:r>
        <w:t xml:space="preserve">Application Azure </w:t>
      </w:r>
      <w:r w:rsidRPr="000271E8">
        <w:t>STS-Relay-Ext</w:t>
      </w:r>
      <w:bookmarkEnd w:id="5"/>
    </w:p>
    <w:p w14:paraId="0BE02EE9" w14:textId="77777777" w:rsidR="002472E8" w:rsidRDefault="002472E8" w:rsidP="008F7CB3">
      <w:pPr>
        <w:pStyle w:val="Paragraphedeliste"/>
        <w:spacing w:after="160" w:line="259" w:lineRule="auto"/>
      </w:pPr>
    </w:p>
    <w:p w14:paraId="78C48191" w14:textId="328D8C89" w:rsidR="000271E8" w:rsidRDefault="00AB0AB2" w:rsidP="008F7CB3">
      <w:pPr>
        <w:pStyle w:val="Paragraphedeliste"/>
        <w:spacing w:after="160" w:line="259" w:lineRule="auto"/>
      </w:pPr>
      <w:r w:rsidRPr="00AB0AB2">
        <w:rPr>
          <w:noProof/>
        </w:rPr>
        <w:drawing>
          <wp:inline distT="0" distB="0" distL="0" distR="0" wp14:anchorId="7B552ACC" wp14:editId="2CC89F7B">
            <wp:extent cx="5760720" cy="2802255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6DCF7" w14:textId="77777777" w:rsidR="000271E8" w:rsidRDefault="000271E8" w:rsidP="008F7CB3">
      <w:pPr>
        <w:pStyle w:val="Paragraphedeliste"/>
        <w:spacing w:after="160" w:line="259" w:lineRule="auto"/>
      </w:pPr>
    </w:p>
    <w:p w14:paraId="4EB62111" w14:textId="0D990B8B" w:rsidR="002A7919" w:rsidRDefault="00245A4C" w:rsidP="008F7CB3">
      <w:pPr>
        <w:pStyle w:val="Paragraphedeliste"/>
        <w:spacing w:after="160" w:line="259" w:lineRule="auto"/>
      </w:pPr>
      <w:r>
        <w:t>Attention :</w:t>
      </w:r>
    </w:p>
    <w:p w14:paraId="4F25F677" w14:textId="663733F1" w:rsidR="00245A4C" w:rsidRDefault="00245A4C" w:rsidP="008F7CB3">
      <w:pPr>
        <w:pStyle w:val="Paragraphedeliste"/>
        <w:spacing w:after="160" w:line="259" w:lineRule="auto"/>
        <w:rPr>
          <w:rFonts w:ascii="Consolas" w:hAnsi="Consolas" w:cs="Consolas"/>
          <w:color w:val="0000FF"/>
          <w:sz w:val="19"/>
          <w:szCs w:val="19"/>
        </w:rPr>
      </w:pPr>
      <w:r>
        <w:t xml:space="preserve">PROD :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AccessPortalApiExternal</w:t>
      </w:r>
      <w:proofErr w:type="spellEnd"/>
    </w:p>
    <w:p w14:paraId="450EAA98" w14:textId="5172F62A" w:rsidR="00245A4C" w:rsidRDefault="00245A4C" w:rsidP="008F7CB3">
      <w:pPr>
        <w:pStyle w:val="Paragraphedeliste"/>
        <w:spacing w:after="160" w:line="259" w:lineRule="auto"/>
      </w:pPr>
      <w:r>
        <w:t xml:space="preserve">Autre environnement :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AccessPortalApiExt</w:t>
      </w:r>
      <w:proofErr w:type="spellEnd"/>
    </w:p>
    <w:p w14:paraId="6562BAA9" w14:textId="77777777" w:rsidR="00167AA2" w:rsidRPr="00167AA2" w:rsidRDefault="00167AA2" w:rsidP="00167AA2">
      <w:pPr>
        <w:pStyle w:val="Titre2"/>
      </w:pPr>
      <w:bookmarkStart w:id="6" w:name="_Toc97590111"/>
      <w:r w:rsidRPr="00167AA2">
        <w:t xml:space="preserve">Portail Api </w:t>
      </w:r>
      <w:proofErr w:type="spellStart"/>
      <w:r w:rsidRPr="00167AA2">
        <w:t>External</w:t>
      </w:r>
      <w:bookmarkEnd w:id="6"/>
      <w:proofErr w:type="spellEnd"/>
    </w:p>
    <w:p w14:paraId="4F7BBC51" w14:textId="77777777" w:rsidR="000271E8" w:rsidRDefault="000271E8" w:rsidP="008F7CB3">
      <w:pPr>
        <w:pStyle w:val="Paragraphedeliste"/>
        <w:spacing w:after="160" w:line="259" w:lineRule="auto"/>
      </w:pPr>
    </w:p>
    <w:p w14:paraId="5D1A0E45" w14:textId="77777777" w:rsidR="009300AC" w:rsidRDefault="009300AC" w:rsidP="008F7CB3">
      <w:pPr>
        <w:pStyle w:val="Paragraphedeliste"/>
        <w:spacing w:after="160" w:line="259" w:lineRule="auto"/>
      </w:pPr>
    </w:p>
    <w:p w14:paraId="2CD754D3" w14:textId="439931B1" w:rsidR="009300AC" w:rsidRDefault="009300AC" w:rsidP="008F7CB3">
      <w:pPr>
        <w:pStyle w:val="Paragraphedeliste"/>
        <w:spacing w:after="160" w:line="259" w:lineRule="auto"/>
      </w:pPr>
      <w:r w:rsidRPr="009300AC">
        <w:rPr>
          <w:noProof/>
        </w:rPr>
        <w:drawing>
          <wp:inline distT="0" distB="0" distL="0" distR="0" wp14:anchorId="67143455" wp14:editId="78C76882">
            <wp:extent cx="5760720" cy="3099435"/>
            <wp:effectExtent l="0" t="0" r="0" b="571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EFF76" w14:textId="77777777" w:rsidR="00984CEE" w:rsidRDefault="00984CEE" w:rsidP="008F7CB3">
      <w:pPr>
        <w:pStyle w:val="Paragraphedeliste"/>
        <w:spacing w:after="160" w:line="259" w:lineRule="auto"/>
      </w:pPr>
    </w:p>
    <w:p w14:paraId="6A60187F" w14:textId="35D3D954" w:rsidR="00984CEE" w:rsidRDefault="003968D7" w:rsidP="003968D7">
      <w:pPr>
        <w:spacing w:after="160" w:line="259" w:lineRule="auto"/>
        <w:jc w:val="center"/>
      </w:pPr>
      <w:r w:rsidRPr="003968D7">
        <w:rPr>
          <w:noProof/>
        </w:rPr>
        <w:drawing>
          <wp:inline distT="0" distB="0" distL="0" distR="0" wp14:anchorId="1B4536AC" wp14:editId="1084A6AC">
            <wp:extent cx="5760720" cy="3975100"/>
            <wp:effectExtent l="0" t="0" r="0" b="635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BD95" w14:textId="776ADBD6" w:rsidR="008F7CB3" w:rsidRDefault="001369F3" w:rsidP="008F7CB3">
      <w:pPr>
        <w:pStyle w:val="Titre2"/>
      </w:pPr>
      <w:bookmarkStart w:id="7" w:name="_Toc97590112"/>
      <w:r>
        <w:t>Manifeste</w:t>
      </w:r>
      <w:r w:rsidR="00337E74">
        <w:t xml:space="preserve"> (Version DEV)</w:t>
      </w:r>
      <w:bookmarkEnd w:id="7"/>
    </w:p>
    <w:p w14:paraId="1610708A" w14:textId="69AEB788" w:rsidR="008F7CB3" w:rsidRDefault="008F7CB3" w:rsidP="002D1569">
      <w:pPr>
        <w:spacing w:after="160" w:line="259" w:lineRule="auto"/>
      </w:pPr>
    </w:p>
    <w:p w14:paraId="6EC3CDEC" w14:textId="6B5D6A2C" w:rsidR="00CE51CB" w:rsidRPr="002E744D" w:rsidRDefault="002E744D" w:rsidP="00E35596">
      <w:pPr>
        <w:pStyle w:val="Titre3"/>
      </w:pPr>
      <w:bookmarkStart w:id="8" w:name="_Toc97590113"/>
      <w:proofErr w:type="spellStart"/>
      <w:proofErr w:type="gramStart"/>
      <w:r w:rsidRPr="002E744D">
        <w:t>backends.webapi</w:t>
      </w:r>
      <w:bookmarkEnd w:id="8"/>
      <w:proofErr w:type="spellEnd"/>
      <w:proofErr w:type="gramEnd"/>
    </w:p>
    <w:p w14:paraId="79BF0DE5" w14:textId="77777777" w:rsidR="002E744D" w:rsidRDefault="002E744D" w:rsidP="002D1569">
      <w:pPr>
        <w:spacing w:after="160" w:line="259" w:lineRule="auto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C6349" w14:paraId="0E928949" w14:textId="77777777" w:rsidTr="006C6349">
        <w:tc>
          <w:tcPr>
            <w:tcW w:w="9062" w:type="dxa"/>
          </w:tcPr>
          <w:p w14:paraId="36EDA58B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{</w:t>
            </w:r>
          </w:p>
          <w:p w14:paraId="55F49E36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"id</w:t>
            </w:r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"f4b508bd-7050-4d25-94e7-7a82107dca54"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246659DB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acceptMappedClaims</w:t>
            </w:r>
            <w:proofErr w:type="spellEnd"/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0591F10B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accessTokenAcceptedVersion</w:t>
            </w:r>
            <w:proofErr w:type="spellEnd"/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4AD8D53D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addIns</w:t>
            </w:r>
            <w:proofErr w:type="spellEnd"/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[],</w:t>
            </w:r>
          </w:p>
          <w:p w14:paraId="7B795F5F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allowPublicClient</w:t>
            </w:r>
            <w:proofErr w:type="spellEnd"/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7A4CB406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appId</w:t>
            </w:r>
            <w:proofErr w:type="spellEnd"/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"2cb782c1-9b68-45ad-a31c-8887cc4c3c1b"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6BA33566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appRoles</w:t>
            </w:r>
            <w:proofErr w:type="spellEnd"/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[],</w:t>
            </w:r>
          </w:p>
          <w:p w14:paraId="6F44878F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"oauth2AllowUrlPathMatching</w:t>
            </w:r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false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33115C61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createdDateTime</w:t>
            </w:r>
            <w:proofErr w:type="spellEnd"/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"2016-03-22T14:31:45Z"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3C11D094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"certification</w:t>
            </w:r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127B815B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disabledByMicrosoftStatus</w:t>
            </w:r>
            <w:proofErr w:type="spellEnd"/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271E2D64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groupMembershipClaims</w:t>
            </w:r>
            <w:proofErr w:type="spellEnd"/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4BC02B0C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identifierUris</w:t>
            </w:r>
            <w:proofErr w:type="spellEnd"/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</w:t>
            </w:r>
          </w:p>
          <w:p w14:paraId="26403D68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"https://dvdpri.onmicrosoft.com/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Backends.webapi</w:t>
            </w:r>
            <w:proofErr w:type="spellEnd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</w:p>
          <w:p w14:paraId="098094A7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],</w:t>
            </w:r>
          </w:p>
          <w:p w14:paraId="24D3844A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informationalUrls</w:t>
            </w:r>
            <w:proofErr w:type="spellEnd"/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{</w:t>
            </w:r>
          </w:p>
          <w:p w14:paraId="6186D882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termsOfService</w:t>
            </w:r>
            <w:proofErr w:type="spellEnd"/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0D2CD3F6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"support</w:t>
            </w:r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0BCC4AF4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lastRenderedPageBreak/>
              <w:t>    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privacy</w:t>
            </w:r>
            <w:proofErr w:type="spellEnd"/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37642A2A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"marketing</w:t>
            </w:r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</w:p>
          <w:p w14:paraId="18B25797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},</w:t>
            </w:r>
          </w:p>
          <w:p w14:paraId="0CD6F687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keyCredentials</w:t>
            </w:r>
            <w:proofErr w:type="spellEnd"/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[],</w:t>
            </w:r>
          </w:p>
          <w:p w14:paraId="2DBC5523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knownClientApplications</w:t>
            </w:r>
            <w:proofErr w:type="spellEnd"/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[],</w:t>
            </w:r>
          </w:p>
          <w:p w14:paraId="2D1AED1E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logoUrl</w:t>
            </w:r>
            <w:proofErr w:type="spellEnd"/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7D0763B9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logoutUrl</w:t>
            </w:r>
            <w:proofErr w:type="spellEnd"/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1F89A985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name</w:t>
            </w:r>
            <w:proofErr w:type="spellEnd"/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backends.webapi</w:t>
            </w:r>
            <w:proofErr w:type="spellEnd"/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7F3909C9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"oauth2AllowIdTokenImplicitFlow</w:t>
            </w:r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true</w:t>
            </w:r>
            <w:proofErr w:type="spell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4A39663F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"oauth2AllowImplicitFlow</w:t>
            </w:r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false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17144D0A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"oauth2Permissions</w:t>
            </w:r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</w:t>
            </w:r>
          </w:p>
          <w:p w14:paraId="00DC3D6C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{</w:t>
            </w:r>
          </w:p>
          <w:p w14:paraId="1C2D01F9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"adminConsentDescription</w:t>
            </w:r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"Allow the application to access backends.webapi on behalf of the signed-in user."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05B1679B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adminConsentDisplayName</w:t>
            </w:r>
            <w:proofErr w:type="spellEnd"/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"Access 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backends.webapi</w:t>
            </w:r>
            <w:proofErr w:type="spellEnd"/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01E0627E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"id</w:t>
            </w:r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"6863f673-30b2-47ba-b8ca-64726de89890"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182F27F2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isEnabled</w:t>
            </w:r>
            <w:proofErr w:type="spellEnd"/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true</w:t>
            </w:r>
            <w:proofErr w:type="spell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641C3888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lang</w:t>
            </w:r>
            <w:proofErr w:type="spellEnd"/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29B1A8CA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origin</w:t>
            </w:r>
            <w:proofErr w:type="spellEnd"/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"Application"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1FA5146B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"User"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1B0D07D8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"userConsentDescription</w:t>
            </w:r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"Allow the application to access backends.webapi on your behalf."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5DF29B12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userConsentDisplayName</w:t>
            </w:r>
            <w:proofErr w:type="spellEnd"/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"Access 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backends.webapi</w:t>
            </w:r>
            <w:proofErr w:type="spellEnd"/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3F33E4D2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"value</w:t>
            </w:r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user_impersonation</w:t>
            </w:r>
            <w:proofErr w:type="spellEnd"/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</w:t>
            </w:r>
          </w:p>
          <w:p w14:paraId="44DE199D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}</w:t>
            </w:r>
          </w:p>
          <w:p w14:paraId="17898743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],</w:t>
            </w:r>
          </w:p>
          <w:p w14:paraId="1216C60C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"oauth2RequirePostResponse</w:t>
            </w:r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false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0EB87063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optionalClaims</w:t>
            </w:r>
            <w:proofErr w:type="spellEnd"/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54BC3804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orgRestrictions</w:t>
            </w:r>
            <w:proofErr w:type="spellEnd"/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[],</w:t>
            </w:r>
          </w:p>
          <w:p w14:paraId="53BDD82E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parentalControlSettings</w:t>
            </w:r>
            <w:proofErr w:type="spellEnd"/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{</w:t>
            </w:r>
          </w:p>
          <w:p w14:paraId="351B37AD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countriesBlockedForMinors</w:t>
            </w:r>
            <w:proofErr w:type="spellEnd"/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[],</w:t>
            </w:r>
          </w:p>
          <w:p w14:paraId="7033AEF4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legalAgeGroupRule</w:t>
            </w:r>
            <w:proofErr w:type="spellEnd"/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Allow</w:t>
            </w:r>
            <w:proofErr w:type="spellEnd"/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</w:t>
            </w:r>
          </w:p>
          <w:p w14:paraId="09CBAEF2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},</w:t>
            </w:r>
          </w:p>
          <w:p w14:paraId="66032765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passwordCredentials</w:t>
            </w:r>
            <w:proofErr w:type="spellEnd"/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</w:t>
            </w:r>
          </w:p>
          <w:p w14:paraId="220B3159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{</w:t>
            </w:r>
          </w:p>
          <w:p w14:paraId="2270ED23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customKeyIdentifier</w:t>
            </w:r>
            <w:proofErr w:type="spellEnd"/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61462E55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endDate</w:t>
            </w:r>
            <w:proofErr w:type="spellEnd"/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"2018-03-22T14:41:44.9743004Z"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5C6C4BD1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keyId</w:t>
            </w:r>
            <w:proofErr w:type="spellEnd"/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"43e8b066-2d1e-4bd0-b78c-3b05ae726f93"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41A58211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startDate</w:t>
            </w:r>
            <w:proofErr w:type="spellEnd"/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"2016-03-22T14:41:44.9743004Z"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057BAAA9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"value</w:t>
            </w:r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744EB8C2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createdOn</w:t>
            </w:r>
            <w:proofErr w:type="spellEnd"/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0B12E07E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hint</w:t>
            </w:r>
            <w:proofErr w:type="spellEnd"/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6E3AF88B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displayName</w:t>
            </w:r>
            <w:proofErr w:type="spellEnd"/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</w:p>
          <w:p w14:paraId="675DE43B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},</w:t>
            </w:r>
          </w:p>
          <w:p w14:paraId="18098F77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{</w:t>
            </w:r>
          </w:p>
          <w:p w14:paraId="41D18E83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"customKeyIdentifier</w:t>
            </w:r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"UABSAEQAYgBhAGMAawBlAG4AZABLAGUAeQA="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1F551FF8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endDate</w:t>
            </w:r>
            <w:proofErr w:type="spellEnd"/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"2299-12-30T23:00:00Z"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1FB8218C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keyId</w:t>
            </w:r>
            <w:proofErr w:type="spellEnd"/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"3e881e77-fdda-442d-aecb-f585b9a9da3b"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75EBB107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startDate</w:t>
            </w:r>
            <w:proofErr w:type="spellEnd"/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"2018-03-16T09:08:03.1085056Z"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6DF34A15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lastRenderedPageBreak/>
              <w:t>        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"value</w:t>
            </w:r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296E013D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createdOn</w:t>
            </w:r>
            <w:proofErr w:type="spellEnd"/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7C325381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hint</w:t>
            </w:r>
            <w:proofErr w:type="spellEnd"/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31BA6D9B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displayName</w:t>
            </w:r>
            <w:proofErr w:type="spellEnd"/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</w:p>
          <w:p w14:paraId="580BA2F5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}</w:t>
            </w:r>
          </w:p>
          <w:p w14:paraId="51776E10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],</w:t>
            </w:r>
          </w:p>
          <w:p w14:paraId="6DC64C94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preAuthorizedApplications</w:t>
            </w:r>
            <w:proofErr w:type="spellEnd"/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[],</w:t>
            </w:r>
          </w:p>
          <w:p w14:paraId="6B74B1C4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publisherDomain</w:t>
            </w:r>
            <w:proofErr w:type="spellEnd"/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76D48A89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replyUrlsWithType</w:t>
            </w:r>
            <w:proofErr w:type="spellEnd"/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</w:t>
            </w:r>
          </w:p>
          <w:p w14:paraId="52D39DFC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{</w:t>
            </w:r>
          </w:p>
          <w:p w14:paraId="1B609BE6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"url</w:t>
            </w:r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"https://portal.domusvi.com/"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644987BE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"Web"</w:t>
            </w:r>
          </w:p>
          <w:p w14:paraId="73E95EE9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}</w:t>
            </w:r>
          </w:p>
          <w:p w14:paraId="5AEAF725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],</w:t>
            </w:r>
          </w:p>
          <w:p w14:paraId="031832DE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requiredResourceAccess</w:t>
            </w:r>
            <w:proofErr w:type="spellEnd"/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</w:t>
            </w:r>
          </w:p>
          <w:p w14:paraId="52641BC1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{</w:t>
            </w:r>
          </w:p>
          <w:p w14:paraId="6589A24A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"resourceAppId</w:t>
            </w:r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"00000002-0000-0000-c000-000000000000"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6C23E64B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resourceAccess</w:t>
            </w:r>
            <w:proofErr w:type="spellEnd"/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</w:t>
            </w:r>
          </w:p>
          <w:p w14:paraId="3846BD4A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{</w:t>
            </w:r>
          </w:p>
          <w:p w14:paraId="0CD8850C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"id</w:t>
            </w:r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"78c8a3c8-a07e-4b9e-af1b-b5ccab50a175"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6974C392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Role</w:t>
            </w:r>
            <w:proofErr w:type="spellEnd"/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</w:t>
            </w:r>
          </w:p>
          <w:p w14:paraId="3F7FAA4E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},</w:t>
            </w:r>
          </w:p>
          <w:p w14:paraId="1FB54C41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{</w:t>
            </w:r>
          </w:p>
          <w:p w14:paraId="093B0BE5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"id</w:t>
            </w:r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"311a71cc-e848-46a1-bdf8-97ff7156d8e6"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3943FF19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"Scope"</w:t>
            </w:r>
          </w:p>
          <w:p w14:paraId="009E30B0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}</w:t>
            </w:r>
          </w:p>
          <w:p w14:paraId="4FBE71CE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]</w:t>
            </w:r>
          </w:p>
          <w:p w14:paraId="5820C992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}</w:t>
            </w:r>
          </w:p>
          <w:p w14:paraId="7CE1D441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],</w:t>
            </w:r>
          </w:p>
          <w:p w14:paraId="7E98C93B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samlMetadataUrl</w:t>
            </w:r>
            <w:proofErr w:type="spellEnd"/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466CD3F2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signInUrl</w:t>
            </w:r>
            <w:proofErr w:type="spellEnd"/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"https://portal.domusvi.com"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580BB9F6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signInAudience</w:t>
            </w:r>
            <w:proofErr w:type="spellEnd"/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AzureADMyOrg</w:t>
            </w:r>
            <w:proofErr w:type="spellEnd"/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54EA0468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"tags</w:t>
            </w:r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[],</w:t>
            </w:r>
          </w:p>
          <w:p w14:paraId="30B7F528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tokenEncryptionKeyId</w:t>
            </w:r>
            <w:proofErr w:type="spellEnd"/>
            <w:proofErr w:type="gramStart"/>
            <w:r w:rsidRPr="006C634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6C6349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</w:p>
          <w:p w14:paraId="1C44BE2C" w14:textId="77777777" w:rsidR="006C6349" w:rsidRPr="006C6349" w:rsidRDefault="006C6349" w:rsidP="006C6349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C634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}</w:t>
            </w:r>
          </w:p>
          <w:p w14:paraId="6CCCF9A8" w14:textId="77777777" w:rsidR="006C6349" w:rsidRDefault="006C6349" w:rsidP="002D1569">
            <w:pPr>
              <w:spacing w:after="160" w:line="259" w:lineRule="auto"/>
            </w:pPr>
          </w:p>
        </w:tc>
      </w:tr>
    </w:tbl>
    <w:p w14:paraId="2EEF5255" w14:textId="45225F04" w:rsidR="006C6349" w:rsidRDefault="006C6349" w:rsidP="002D1569">
      <w:pPr>
        <w:spacing w:after="160" w:line="259" w:lineRule="auto"/>
      </w:pPr>
    </w:p>
    <w:p w14:paraId="07C6F80B" w14:textId="3A82F50E" w:rsidR="00A00954" w:rsidRPr="00EF2EFB" w:rsidRDefault="0090648D" w:rsidP="00E35596">
      <w:pPr>
        <w:pStyle w:val="Titre3"/>
      </w:pPr>
      <w:bookmarkStart w:id="9" w:name="_Toc97590114"/>
      <w:r w:rsidRPr="0090648D">
        <w:t xml:space="preserve">Portail </w:t>
      </w:r>
      <w:proofErr w:type="spellStart"/>
      <w:r w:rsidRPr="0090648D">
        <w:t>DomusVi</w:t>
      </w:r>
      <w:proofErr w:type="spellEnd"/>
      <w:r w:rsidRPr="0090648D">
        <w:t xml:space="preserve"> (</w:t>
      </w:r>
      <w:proofErr w:type="spellStart"/>
      <w:r w:rsidRPr="0090648D">
        <w:t>Developpement</w:t>
      </w:r>
      <w:proofErr w:type="spellEnd"/>
      <w:r w:rsidRPr="0090648D">
        <w:t>)</w:t>
      </w:r>
      <w:bookmarkEnd w:id="9"/>
    </w:p>
    <w:p w14:paraId="0808EAB6" w14:textId="77777777" w:rsidR="0090648D" w:rsidRDefault="0090648D" w:rsidP="002D1569">
      <w:pPr>
        <w:spacing w:after="160" w:line="259" w:lineRule="auto"/>
      </w:pPr>
    </w:p>
    <w:tbl>
      <w:tblPr>
        <w:tblStyle w:val="Grilledutableau"/>
        <w:tblW w:w="0" w:type="auto"/>
        <w:tblInd w:w="-5" w:type="dxa"/>
        <w:tblLook w:val="04A0" w:firstRow="1" w:lastRow="0" w:firstColumn="1" w:lastColumn="0" w:noHBand="0" w:noVBand="1"/>
      </w:tblPr>
      <w:tblGrid>
        <w:gridCol w:w="9067"/>
      </w:tblGrid>
      <w:tr w:rsidR="005D50E8" w14:paraId="48A7A04A" w14:textId="77777777" w:rsidTr="005D50E8">
        <w:tc>
          <w:tcPr>
            <w:tcW w:w="9067" w:type="dxa"/>
          </w:tcPr>
          <w:p w14:paraId="0C6FEDC4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{</w:t>
            </w:r>
          </w:p>
          <w:p w14:paraId="3D013B1D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"id</w:t>
            </w:r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"ed0b958a-4f20-43d2-8d48-a7130716247c"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7345A93D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acceptMappedClaims</w:t>
            </w:r>
            <w:proofErr w:type="spellEnd"/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527A83F8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accessTokenAcceptedVersion</w:t>
            </w:r>
            <w:proofErr w:type="spellEnd"/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41258FD8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addIns</w:t>
            </w:r>
            <w:proofErr w:type="spellEnd"/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[],</w:t>
            </w:r>
          </w:p>
          <w:p w14:paraId="590C27A3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allowPublicClient</w:t>
            </w:r>
            <w:proofErr w:type="spellEnd"/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42596DB5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appId</w:t>
            </w:r>
            <w:proofErr w:type="spellEnd"/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"f9b27415-03f0-4091-8de4-4c4ef11f6871"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7BD29C41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appRoles</w:t>
            </w:r>
            <w:proofErr w:type="spellEnd"/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[],</w:t>
            </w:r>
          </w:p>
          <w:p w14:paraId="59C17235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"oauth2AllowUrlPathMatching</w:t>
            </w:r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false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6D473A30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lastRenderedPageBreak/>
              <w:t>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createdDateTime</w:t>
            </w:r>
            <w:proofErr w:type="spellEnd"/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"2016-03-03T15:17:41Z"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60902298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"certification</w:t>
            </w:r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148C156F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disabledByMicrosoftStatus</w:t>
            </w:r>
            <w:proofErr w:type="spellEnd"/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5D1F1299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groupMembershipClaims</w:t>
            </w:r>
            <w:proofErr w:type="spellEnd"/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0C19582B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identifierUris</w:t>
            </w:r>
            <w:proofErr w:type="spellEnd"/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</w:t>
            </w:r>
          </w:p>
          <w:p w14:paraId="43582244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"https://dvidevpri.onmicrosoft.com/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users.webclient</w:t>
            </w:r>
            <w:proofErr w:type="spellEnd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/"</w:t>
            </w:r>
          </w:p>
          <w:p w14:paraId="272770D5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],</w:t>
            </w:r>
          </w:p>
          <w:p w14:paraId="2F2064F6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informationalUrls</w:t>
            </w:r>
            <w:proofErr w:type="spellEnd"/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{</w:t>
            </w:r>
          </w:p>
          <w:p w14:paraId="08CDF315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termsOfService</w:t>
            </w:r>
            <w:proofErr w:type="spellEnd"/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5FF32B91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"support</w:t>
            </w:r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0EDB49B2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privacy</w:t>
            </w:r>
            <w:proofErr w:type="spellEnd"/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0DA6FA59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"marketing</w:t>
            </w:r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</w:p>
          <w:p w14:paraId="59DEE326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},</w:t>
            </w:r>
          </w:p>
          <w:p w14:paraId="56BD1932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keyCredentials</w:t>
            </w:r>
            <w:proofErr w:type="spellEnd"/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[],</w:t>
            </w:r>
          </w:p>
          <w:p w14:paraId="2F7C7EB0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knownClientApplications</w:t>
            </w:r>
            <w:proofErr w:type="spellEnd"/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[],</w:t>
            </w:r>
          </w:p>
          <w:p w14:paraId="5614F283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"logoUrl</w:t>
            </w:r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"https://secure.aadcdn.microsoftonline-p.com/c1c6b6c8-cxflx9lidlvacy5lu2ao4ezu2jrfz6frnw64bjlz2c0/appbranding/nw-tjsfis1q-ukojqtcuqsrkacn08zsrof3shakkzm/1033/bannerlogo?ts=637026327183953971"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7CA87DDA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logoutUrl</w:t>
            </w:r>
            <w:proofErr w:type="spellEnd"/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66F11478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name</w:t>
            </w:r>
            <w:proofErr w:type="spellEnd"/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"Portail 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DomusVi</w:t>
            </w:r>
            <w:proofErr w:type="spellEnd"/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 (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Developpement</w:t>
            </w:r>
            <w:proofErr w:type="spellEnd"/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)"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49AB3E99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"oauth2AllowIdTokenImplicitFlow</w:t>
            </w:r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true</w:t>
            </w:r>
            <w:proofErr w:type="spell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498D48DA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"oauth2AllowImplicitFlow</w:t>
            </w:r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false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4C30A1CB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"oauth2Permissions</w:t>
            </w:r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</w:t>
            </w:r>
          </w:p>
          <w:p w14:paraId="00BBD758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{</w:t>
            </w:r>
          </w:p>
          <w:p w14:paraId="41410257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"adminConsentDescription</w:t>
            </w:r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"Allow the application to access frontends.webclient on behalf of the signed-in user."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7603A65C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"adminConsentDisplayName</w:t>
            </w:r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"Access frontends.webclient"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05120C2A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"id</w:t>
            </w:r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"1bcd1fc5-a85d-4833-a7ee-4d1eabc5c390"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20695ABC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isEnabled</w:t>
            </w:r>
            <w:proofErr w:type="spellEnd"/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true</w:t>
            </w:r>
            <w:proofErr w:type="spell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04CAAFF9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lang</w:t>
            </w:r>
            <w:proofErr w:type="spellEnd"/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6ECD967B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origin</w:t>
            </w:r>
            <w:proofErr w:type="spellEnd"/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"Application"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6012E145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"User"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4F59062E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"userConsentDescription</w:t>
            </w:r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"Allow the application to access frontends.webclient on your behalf."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254F050E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"userConsentDisplayName</w:t>
            </w:r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"Access frontends.webclient"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6381A49A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"value</w:t>
            </w:r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user_impersonation</w:t>
            </w:r>
            <w:proofErr w:type="spellEnd"/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</w:t>
            </w:r>
          </w:p>
          <w:p w14:paraId="7F94A2D3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}</w:t>
            </w:r>
          </w:p>
          <w:p w14:paraId="043774AA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],</w:t>
            </w:r>
          </w:p>
          <w:p w14:paraId="5E83428C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"oauth2RequirePostResponse</w:t>
            </w:r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false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6C9CD5D0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optionalClaims</w:t>
            </w:r>
            <w:proofErr w:type="spellEnd"/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57C38E69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orgRestrictions</w:t>
            </w:r>
            <w:proofErr w:type="spellEnd"/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[],</w:t>
            </w:r>
          </w:p>
          <w:p w14:paraId="043B4A1C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parentalControlSettings</w:t>
            </w:r>
            <w:proofErr w:type="spellEnd"/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{</w:t>
            </w:r>
          </w:p>
          <w:p w14:paraId="7196C03A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countriesBlockedForMinors</w:t>
            </w:r>
            <w:proofErr w:type="spellEnd"/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[],</w:t>
            </w:r>
          </w:p>
          <w:p w14:paraId="3F5969C8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legalAgeGroupRule</w:t>
            </w:r>
            <w:proofErr w:type="spellEnd"/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Allow</w:t>
            </w:r>
            <w:proofErr w:type="spellEnd"/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</w:t>
            </w:r>
          </w:p>
          <w:p w14:paraId="643BE91B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},</w:t>
            </w:r>
          </w:p>
          <w:p w14:paraId="696AADA3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passwordCredentials</w:t>
            </w:r>
            <w:proofErr w:type="spellEnd"/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</w:t>
            </w:r>
          </w:p>
          <w:p w14:paraId="3C943795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{</w:t>
            </w:r>
          </w:p>
          <w:p w14:paraId="1D252227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"customKeyIdentifier</w:t>
            </w:r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"RABFAFYAUABvAHIAdABhAGkAbABLAGUAeQA="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349BEF89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endDate</w:t>
            </w:r>
            <w:proofErr w:type="spellEnd"/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"2299-12-30T23:00:00Z"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5D412B8A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lastRenderedPageBreak/>
              <w:t>        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keyId</w:t>
            </w:r>
            <w:proofErr w:type="spellEnd"/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"e60d31cb-34f4-4e00-a2d2-a68f7a665058"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283045FE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startDate</w:t>
            </w:r>
            <w:proofErr w:type="spellEnd"/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"2018-03-13T11:50:49.6923225Z"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5EF9FA96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"value</w:t>
            </w:r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370F3A1D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createdOn</w:t>
            </w:r>
            <w:proofErr w:type="spellEnd"/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5E353A68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hint</w:t>
            </w:r>
            <w:proofErr w:type="spellEnd"/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3B0E99BF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displayName</w:t>
            </w:r>
            <w:proofErr w:type="spellEnd"/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</w:p>
          <w:p w14:paraId="3A2D18CB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},</w:t>
            </w:r>
          </w:p>
          <w:p w14:paraId="6F1CE681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{</w:t>
            </w:r>
          </w:p>
          <w:p w14:paraId="42C3DCFF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customKeyIdentifier</w:t>
            </w:r>
            <w:proofErr w:type="spellEnd"/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6F01FF78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endDate</w:t>
            </w:r>
            <w:proofErr w:type="spellEnd"/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"2299-12-30T23:00:00Z"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3AB2A0D2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keyId</w:t>
            </w:r>
            <w:proofErr w:type="spellEnd"/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"d01f3a01-17a1-4eb4-be14-a537a798d439"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71D06670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startDate</w:t>
            </w:r>
            <w:proofErr w:type="spellEnd"/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"2019-08-28T18:04:14.28Z"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62F6C1D5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"value</w:t>
            </w:r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2F76FEFE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createdOn</w:t>
            </w:r>
            <w:proofErr w:type="spellEnd"/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"2019-08-28T18:04:14.4092088Z"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03211E5C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hint</w:t>
            </w:r>
            <w:proofErr w:type="spellEnd"/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"VS6"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289658DC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displayName</w:t>
            </w:r>
            <w:proofErr w:type="spellEnd"/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DEVPortailKeyDev</w:t>
            </w:r>
            <w:proofErr w:type="spellEnd"/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</w:t>
            </w:r>
          </w:p>
          <w:p w14:paraId="2ADBB48F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}</w:t>
            </w:r>
          </w:p>
          <w:p w14:paraId="49AAAB1D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],</w:t>
            </w:r>
          </w:p>
          <w:p w14:paraId="33735738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preAuthorizedApplications</w:t>
            </w:r>
            <w:proofErr w:type="spellEnd"/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[],</w:t>
            </w:r>
          </w:p>
          <w:p w14:paraId="6AE5D775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publisherDomain</w:t>
            </w:r>
            <w:proofErr w:type="spellEnd"/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0E8794B9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replyUrlsWithType</w:t>
            </w:r>
            <w:proofErr w:type="spellEnd"/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</w:t>
            </w:r>
          </w:p>
          <w:p w14:paraId="0261425F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{</w:t>
            </w:r>
          </w:p>
          <w:p w14:paraId="683BDCB9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"url</w:t>
            </w:r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"https://localhost/portal.webclient/"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5B8F9779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"Web"</w:t>
            </w:r>
          </w:p>
          <w:p w14:paraId="2EB2EDE0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},</w:t>
            </w:r>
          </w:p>
          <w:p w14:paraId="215C79F3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{</w:t>
            </w:r>
          </w:p>
          <w:p w14:paraId="73BF355E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"url</w:t>
            </w:r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"https://devportal.domusvi.com/portal.webclient/Accueil/Index/"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096F4C0A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"Web"</w:t>
            </w:r>
          </w:p>
          <w:p w14:paraId="0DC4DCE6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},</w:t>
            </w:r>
          </w:p>
          <w:p w14:paraId="545B1F0C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{</w:t>
            </w:r>
          </w:p>
          <w:p w14:paraId="46C2F1BD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"url</w:t>
            </w:r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"https://dvdvptldevw010.dvd.pri/portal.webclient/Accueil/Index/"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3FC0CC75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"Web"</w:t>
            </w:r>
          </w:p>
          <w:p w14:paraId="62707473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},</w:t>
            </w:r>
          </w:p>
          <w:p w14:paraId="0F3058B7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{</w:t>
            </w:r>
          </w:p>
          <w:p w14:paraId="4CC81E66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"url</w:t>
            </w:r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"https://localhost/portal.webclient/accueil/index"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3443188E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"Web"</w:t>
            </w:r>
          </w:p>
          <w:p w14:paraId="0D11CFD6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},</w:t>
            </w:r>
          </w:p>
          <w:p w14:paraId="7F5F0CD2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{</w:t>
            </w:r>
          </w:p>
          <w:p w14:paraId="7C7BCA73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"url</w:t>
            </w:r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"https://devintranet.domusvi.com/portal.webclient/accueil/index"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341288DA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"Web"</w:t>
            </w:r>
          </w:p>
          <w:p w14:paraId="4618DC66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},</w:t>
            </w:r>
          </w:p>
          <w:p w14:paraId="42CC20A7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{</w:t>
            </w:r>
          </w:p>
          <w:p w14:paraId="2C0D7A37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"url</w:t>
            </w:r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"https://localhost/"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1C1657C4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"Web"</w:t>
            </w:r>
          </w:p>
          <w:p w14:paraId="2031AE21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}</w:t>
            </w:r>
          </w:p>
          <w:p w14:paraId="2CF1FD1C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],</w:t>
            </w:r>
          </w:p>
          <w:p w14:paraId="5A87DBD5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lastRenderedPageBreak/>
              <w:t>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requiredResourceAccess</w:t>
            </w:r>
            <w:proofErr w:type="spellEnd"/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</w:t>
            </w:r>
          </w:p>
          <w:p w14:paraId="29097138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{</w:t>
            </w:r>
          </w:p>
          <w:p w14:paraId="6A4927F7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"resourceAppId</w:t>
            </w:r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"00000002-0000-0000-c000-000000000000"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138F1888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resourceAccess</w:t>
            </w:r>
            <w:proofErr w:type="spellEnd"/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</w:t>
            </w:r>
          </w:p>
          <w:p w14:paraId="73ACDF29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{</w:t>
            </w:r>
          </w:p>
          <w:p w14:paraId="49FA2C38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"id</w:t>
            </w:r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"311a71cc-e848-46a1-bdf8-97ff7156d8e6"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1D7F31CB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"Scope"</w:t>
            </w:r>
          </w:p>
          <w:p w14:paraId="33A5FD3B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},</w:t>
            </w:r>
          </w:p>
          <w:p w14:paraId="01F09B07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{</w:t>
            </w:r>
          </w:p>
          <w:p w14:paraId="0677FFD0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"id</w:t>
            </w:r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"c582532d-9d9e-43bd-a97c-2667a28ce295"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449D7EBE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"Scope"</w:t>
            </w:r>
          </w:p>
          <w:p w14:paraId="691427FD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},</w:t>
            </w:r>
          </w:p>
          <w:p w14:paraId="454EF1D2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{</w:t>
            </w:r>
          </w:p>
          <w:p w14:paraId="009FE820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"id</w:t>
            </w:r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"6234d376-f627-4f0f-90e0-dff25c5211a3"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1198B725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"Scope"</w:t>
            </w:r>
          </w:p>
          <w:p w14:paraId="2AB6BDAB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},</w:t>
            </w:r>
          </w:p>
          <w:p w14:paraId="3F970314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{</w:t>
            </w:r>
          </w:p>
          <w:p w14:paraId="1F5DF012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"id</w:t>
            </w:r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"970d6fa6-214a-4a9b-8513-08fad511e2fd"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71CF9D94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"Scope"</w:t>
            </w:r>
          </w:p>
          <w:p w14:paraId="44DD3C10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},</w:t>
            </w:r>
          </w:p>
          <w:p w14:paraId="7656110B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{</w:t>
            </w:r>
          </w:p>
          <w:p w14:paraId="5ED8CE07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"id</w:t>
            </w:r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"78c8a3c8-a07e-4b9e-af1b-b5ccab50a175"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3E64C646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"Scope"</w:t>
            </w:r>
          </w:p>
          <w:p w14:paraId="3B173C34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},</w:t>
            </w:r>
          </w:p>
          <w:p w14:paraId="056D6964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{</w:t>
            </w:r>
          </w:p>
          <w:p w14:paraId="5170D447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"id</w:t>
            </w:r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"5778995a-e1bf-45b8-affa-663a9f3f4d04"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708C9569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"Scope"</w:t>
            </w:r>
          </w:p>
          <w:p w14:paraId="5C4CD361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},</w:t>
            </w:r>
          </w:p>
          <w:p w14:paraId="0A56225C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{</w:t>
            </w:r>
          </w:p>
          <w:p w14:paraId="2570C90A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"id</w:t>
            </w:r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"a42657d6-7f20-40e3-b6f0-cee03008a62a"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72DD3F26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"Scope"</w:t>
            </w:r>
          </w:p>
          <w:p w14:paraId="2CCC8FB0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},</w:t>
            </w:r>
          </w:p>
          <w:p w14:paraId="3EB12895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{</w:t>
            </w:r>
          </w:p>
          <w:p w14:paraId="2D6EA735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"id</w:t>
            </w:r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"78c8a3c8-a07e-4b9e-af1b-b5ccab50a175"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0911763F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Role</w:t>
            </w:r>
            <w:proofErr w:type="spellEnd"/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</w:t>
            </w:r>
          </w:p>
          <w:p w14:paraId="7DF20821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},</w:t>
            </w:r>
          </w:p>
          <w:p w14:paraId="492ED180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{</w:t>
            </w:r>
          </w:p>
          <w:p w14:paraId="2427EA8D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"id</w:t>
            </w:r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"5778995a-e1bf-45b8-affa-663a9f3f4d04"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2A5DEEE7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Role</w:t>
            </w:r>
            <w:proofErr w:type="spellEnd"/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</w:t>
            </w:r>
          </w:p>
          <w:p w14:paraId="70A2D8ED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}</w:t>
            </w:r>
          </w:p>
          <w:p w14:paraId="3268E11A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]</w:t>
            </w:r>
          </w:p>
          <w:p w14:paraId="7C907696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},</w:t>
            </w:r>
          </w:p>
          <w:p w14:paraId="4D225805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{</w:t>
            </w:r>
          </w:p>
          <w:p w14:paraId="399797A7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"resourceAppId</w:t>
            </w:r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"8a6cc09b-4cf3-4b73-90f9-5557014e1ab0"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07A1A15C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resourceAccess</w:t>
            </w:r>
            <w:proofErr w:type="spellEnd"/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</w:t>
            </w:r>
          </w:p>
          <w:p w14:paraId="5EB80908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{</w:t>
            </w:r>
          </w:p>
          <w:p w14:paraId="553F641A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"id</w:t>
            </w:r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"fe262217-934d-4c7f-ba89-764b5e1aed28"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7BF01E5F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"Scope"</w:t>
            </w:r>
          </w:p>
          <w:p w14:paraId="45CA160D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}</w:t>
            </w:r>
          </w:p>
          <w:p w14:paraId="74BCCE28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lastRenderedPageBreak/>
              <w:t>            ]</w:t>
            </w:r>
          </w:p>
          <w:p w14:paraId="0A3DC1C8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}</w:t>
            </w:r>
          </w:p>
          <w:p w14:paraId="7E3FC2D6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],</w:t>
            </w:r>
          </w:p>
          <w:p w14:paraId="6F2279E2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samlMetadataUrl</w:t>
            </w:r>
            <w:proofErr w:type="spellEnd"/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18AAD3E8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"signInUrl</w:t>
            </w:r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"https://dvidevpri.onmicrosoft.com/pageaccueil.webclient/"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6C90280C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signInAudience</w:t>
            </w:r>
            <w:proofErr w:type="spellEnd"/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AzureADMyOrg</w:t>
            </w:r>
            <w:proofErr w:type="spellEnd"/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715D3A1C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"tags</w:t>
            </w:r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[],</w:t>
            </w:r>
          </w:p>
          <w:p w14:paraId="208B37CA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tokenEncryptionKeyId</w:t>
            </w:r>
            <w:proofErr w:type="spellEnd"/>
            <w:proofErr w:type="gramStart"/>
            <w:r w:rsidRPr="005D50E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5D50E8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</w:p>
          <w:p w14:paraId="17E7FE5A" w14:textId="77777777" w:rsidR="005D50E8" w:rsidRPr="005D50E8" w:rsidRDefault="005D50E8" w:rsidP="005D50E8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5D50E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}</w:t>
            </w:r>
          </w:p>
          <w:p w14:paraId="24B4D6F8" w14:textId="77777777" w:rsidR="005D50E8" w:rsidRDefault="005D50E8" w:rsidP="008F7CB3">
            <w:pPr>
              <w:pStyle w:val="Paragraphedeliste"/>
              <w:spacing w:after="160" w:line="259" w:lineRule="auto"/>
              <w:ind w:left="0"/>
            </w:pPr>
          </w:p>
        </w:tc>
      </w:tr>
    </w:tbl>
    <w:p w14:paraId="4CFFF546" w14:textId="12715A72" w:rsidR="00EF2EFB" w:rsidRDefault="00EF2EFB" w:rsidP="00E35596">
      <w:pPr>
        <w:pStyle w:val="Titre3"/>
      </w:pPr>
      <w:bookmarkStart w:id="10" w:name="_Toc97590115"/>
      <w:r w:rsidRPr="00EF2EFB">
        <w:lastRenderedPageBreak/>
        <w:t>STS-</w:t>
      </w:r>
      <w:proofErr w:type="spellStart"/>
      <w:r w:rsidRPr="00EF2EFB">
        <w:t>relay</w:t>
      </w:r>
      <w:bookmarkEnd w:id="10"/>
      <w:proofErr w:type="spellEnd"/>
    </w:p>
    <w:p w14:paraId="4FF843C7" w14:textId="77777777" w:rsidR="00E35596" w:rsidRPr="00E35596" w:rsidRDefault="00E35596" w:rsidP="00E35596"/>
    <w:tbl>
      <w:tblPr>
        <w:tblStyle w:val="Grilledutableau"/>
        <w:tblW w:w="0" w:type="auto"/>
        <w:tblInd w:w="-5" w:type="dxa"/>
        <w:tblLook w:val="04A0" w:firstRow="1" w:lastRow="0" w:firstColumn="1" w:lastColumn="0" w:noHBand="0" w:noVBand="1"/>
      </w:tblPr>
      <w:tblGrid>
        <w:gridCol w:w="9067"/>
      </w:tblGrid>
      <w:tr w:rsidR="00711D32" w14:paraId="600A21EC" w14:textId="77777777" w:rsidTr="00711D32">
        <w:tc>
          <w:tcPr>
            <w:tcW w:w="9067" w:type="dxa"/>
          </w:tcPr>
          <w:p w14:paraId="36BDE23B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{</w:t>
            </w:r>
          </w:p>
          <w:p w14:paraId="2D9CC714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"id</w:t>
            </w:r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"f842acc7-698a-4cc8-ab0b-f0f57f0e5b83"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728E1557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acceptMappedClaims</w:t>
            </w:r>
            <w:proofErr w:type="spellEnd"/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4FD5AAF5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accessTokenAcceptedVersion</w:t>
            </w:r>
            <w:proofErr w:type="spellEnd"/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530C58B0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addIns</w:t>
            </w:r>
            <w:proofErr w:type="spellEnd"/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[],</w:t>
            </w:r>
          </w:p>
          <w:p w14:paraId="1BB3300E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allowPublicClient</w:t>
            </w:r>
            <w:proofErr w:type="spellEnd"/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true</w:t>
            </w:r>
            <w:proofErr w:type="spell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444753F0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appId</w:t>
            </w:r>
            <w:proofErr w:type="spellEnd"/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"fcd79044-d183-40ac-b5d5-31a38a2f64df"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7F6C09A2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appRoles</w:t>
            </w:r>
            <w:proofErr w:type="spellEnd"/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[],</w:t>
            </w:r>
          </w:p>
          <w:p w14:paraId="6EBA77D2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"oauth2AllowUrlPathMatching</w:t>
            </w:r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false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0293A9C1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createdDateTime</w:t>
            </w:r>
            <w:proofErr w:type="spellEnd"/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"2016-03-03T17:06:46Z"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75E40B54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"certification</w:t>
            </w:r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48939AE4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disabledByMicrosoftStatus</w:t>
            </w:r>
            <w:proofErr w:type="spellEnd"/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61A9F3AB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groupMembershipClaims</w:t>
            </w:r>
            <w:proofErr w:type="spellEnd"/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</w:t>
            </w:r>
            <w:proofErr w:type="spellStart"/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SecurityGroup</w:t>
            </w:r>
            <w:proofErr w:type="spellEnd"/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4FF5D4F7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identifierUris</w:t>
            </w:r>
            <w:proofErr w:type="spellEnd"/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[],</w:t>
            </w:r>
          </w:p>
          <w:p w14:paraId="24F7EC83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informationalUrls</w:t>
            </w:r>
            <w:proofErr w:type="spellEnd"/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{</w:t>
            </w:r>
          </w:p>
          <w:p w14:paraId="56391CD4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termsOfService</w:t>
            </w:r>
            <w:proofErr w:type="spellEnd"/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6813D68B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"support</w:t>
            </w:r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5C1A710E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privacy</w:t>
            </w:r>
            <w:proofErr w:type="spellEnd"/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7D7008C3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"marketing</w:t>
            </w:r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</w:p>
          <w:p w14:paraId="4E0D2982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},</w:t>
            </w:r>
          </w:p>
          <w:p w14:paraId="69FE460D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keyCredentials</w:t>
            </w:r>
            <w:proofErr w:type="spellEnd"/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[],</w:t>
            </w:r>
          </w:p>
          <w:p w14:paraId="5AD25B27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knownClientApplications</w:t>
            </w:r>
            <w:proofErr w:type="spellEnd"/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[],</w:t>
            </w:r>
          </w:p>
          <w:p w14:paraId="52FFDFBA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"logoUrl</w:t>
            </w:r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"https://secure.aadcdn.microsoftonline-p.com/c1c6b6c8-cxflx9lidlvacy5lu2ao4ezu2jrfz6frnw64bjlz2c0/appbranding/2ecav4iez5pyrmwhdab6fo-u7vfapuhl30-fawiu5e4/1033/bannerlogo?ts=637026696714241110"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3D36C660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logoutUrl</w:t>
            </w:r>
            <w:proofErr w:type="spellEnd"/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7965289D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name</w:t>
            </w:r>
            <w:proofErr w:type="spellEnd"/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"STS-</w:t>
            </w:r>
            <w:proofErr w:type="spellStart"/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relay</w:t>
            </w:r>
            <w:proofErr w:type="spellEnd"/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38D403C6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"oauth2AllowIdTokenImplicitFlow</w:t>
            </w:r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true</w:t>
            </w:r>
            <w:proofErr w:type="spell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38A19CC5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"oauth2AllowImplicitFlow</w:t>
            </w:r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false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2B08033D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"oauth2Permissions</w:t>
            </w:r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[],</w:t>
            </w:r>
          </w:p>
          <w:p w14:paraId="6D71148C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"oauth2RequirePostResponse</w:t>
            </w:r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false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262E3373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optionalClaims</w:t>
            </w:r>
            <w:proofErr w:type="spellEnd"/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55788E87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orgRestrictions</w:t>
            </w:r>
            <w:proofErr w:type="spellEnd"/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[],</w:t>
            </w:r>
          </w:p>
          <w:p w14:paraId="0D00C363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parentalControlSettings</w:t>
            </w:r>
            <w:proofErr w:type="spellEnd"/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{</w:t>
            </w:r>
          </w:p>
          <w:p w14:paraId="7154677B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countriesBlockedForMinors</w:t>
            </w:r>
            <w:proofErr w:type="spellEnd"/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[],</w:t>
            </w:r>
          </w:p>
          <w:p w14:paraId="4E12D491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lastRenderedPageBreak/>
              <w:t>    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legalAgeGroupRule</w:t>
            </w:r>
            <w:proofErr w:type="spellEnd"/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</w:t>
            </w:r>
            <w:proofErr w:type="spellStart"/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Allow</w:t>
            </w:r>
            <w:proofErr w:type="spellEnd"/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</w:t>
            </w:r>
          </w:p>
          <w:p w14:paraId="43719452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},</w:t>
            </w:r>
          </w:p>
          <w:p w14:paraId="7753D8DD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passwordCredentials</w:t>
            </w:r>
            <w:proofErr w:type="spellEnd"/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[],</w:t>
            </w:r>
          </w:p>
          <w:p w14:paraId="66B396A3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preAuthorizedApplications</w:t>
            </w:r>
            <w:proofErr w:type="spellEnd"/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[],</w:t>
            </w:r>
          </w:p>
          <w:p w14:paraId="12A6CAE7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publisherDomain</w:t>
            </w:r>
            <w:proofErr w:type="spellEnd"/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23C2B1AC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replyUrlsWithType</w:t>
            </w:r>
            <w:proofErr w:type="spellEnd"/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</w:t>
            </w:r>
          </w:p>
          <w:p w14:paraId="7F26DE56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{</w:t>
            </w:r>
          </w:p>
          <w:p w14:paraId="112C74B1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"url</w:t>
            </w:r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"https://devintranet.domusvi.com/"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7185700E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</w:t>
            </w:r>
            <w:proofErr w:type="spellStart"/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InstalledClient</w:t>
            </w:r>
            <w:proofErr w:type="spellEnd"/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</w:t>
            </w:r>
          </w:p>
          <w:p w14:paraId="2728CD69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}</w:t>
            </w:r>
          </w:p>
          <w:p w14:paraId="635D0697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],</w:t>
            </w:r>
          </w:p>
          <w:p w14:paraId="02D2B9B5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requiredResourceAccess</w:t>
            </w:r>
            <w:proofErr w:type="spellEnd"/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</w:t>
            </w:r>
          </w:p>
          <w:p w14:paraId="692B08FA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{</w:t>
            </w:r>
          </w:p>
          <w:p w14:paraId="33044FD1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"resourceAppId</w:t>
            </w:r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"00000003-0000-0000-c000-000000000000"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4776CC1C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resourceAccess</w:t>
            </w:r>
            <w:proofErr w:type="spellEnd"/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</w:t>
            </w:r>
          </w:p>
          <w:p w14:paraId="33811714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{</w:t>
            </w:r>
          </w:p>
          <w:p w14:paraId="7A5F29FC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"id</w:t>
            </w:r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"e1fe6dd8-ba31-4d61-89e7-88639da4683d"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2FDAB2F1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"Scope"</w:t>
            </w:r>
          </w:p>
          <w:p w14:paraId="740F8DE8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},</w:t>
            </w:r>
          </w:p>
          <w:p w14:paraId="13C3ECA1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{</w:t>
            </w:r>
          </w:p>
          <w:p w14:paraId="5E598CF7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"id</w:t>
            </w:r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"b340eb25-3456-403f-be2f-af7a0d370277"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2C81CD94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"Scope"</w:t>
            </w:r>
          </w:p>
          <w:p w14:paraId="0AB8652F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},</w:t>
            </w:r>
          </w:p>
          <w:p w14:paraId="5F0E7B50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{</w:t>
            </w:r>
          </w:p>
          <w:p w14:paraId="499D9197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"id</w:t>
            </w:r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"a154be20-db9c-4678-8ab7-66f6cc099a59"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3CE72C6A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"Scope"</w:t>
            </w:r>
          </w:p>
          <w:p w14:paraId="0B9FC131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},</w:t>
            </w:r>
          </w:p>
          <w:p w14:paraId="0AC330BF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{</w:t>
            </w:r>
          </w:p>
          <w:p w14:paraId="7D31CED9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"id</w:t>
            </w:r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"06da0dbc-49e2-44d2-8312-53f166ab848a"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7AD95543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"Scope"</w:t>
            </w:r>
          </w:p>
          <w:p w14:paraId="7EA8E40C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},</w:t>
            </w:r>
          </w:p>
          <w:p w14:paraId="3041922D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{</w:t>
            </w:r>
          </w:p>
          <w:p w14:paraId="5E919EE3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"id</w:t>
            </w:r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"c5366453-9fb0-48a5-a156-24f0c49a4b84"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138962CD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"Scope"</w:t>
            </w:r>
          </w:p>
          <w:p w14:paraId="18A02160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},</w:t>
            </w:r>
          </w:p>
          <w:p w14:paraId="522D1D9D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{</w:t>
            </w:r>
          </w:p>
          <w:p w14:paraId="27D603A7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"id</w:t>
            </w:r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"f6a3db3e-f7e8-4ed2-a414-557c8c9830be"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5856DB8F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"Scope"</w:t>
            </w:r>
          </w:p>
          <w:p w14:paraId="1731D824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},</w:t>
            </w:r>
          </w:p>
          <w:p w14:paraId="6E3D92B9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{</w:t>
            </w:r>
          </w:p>
          <w:p w14:paraId="4B32C582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"id</w:t>
            </w:r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"2f9ee017-59c1-4f1d-9472-bd5529a7b311"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75CFE144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"Scope"</w:t>
            </w:r>
          </w:p>
          <w:p w14:paraId="4301F420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},</w:t>
            </w:r>
          </w:p>
          <w:p w14:paraId="3CFF445F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{</w:t>
            </w:r>
          </w:p>
          <w:p w14:paraId="27EEB4B3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"id</w:t>
            </w:r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"0b5d694c-a244-4bde-86e6-eb5cd07730fe"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0B96F5BF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"Scope"</w:t>
            </w:r>
          </w:p>
          <w:p w14:paraId="395E5523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}</w:t>
            </w:r>
          </w:p>
          <w:p w14:paraId="72F4F4C1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]</w:t>
            </w:r>
          </w:p>
          <w:p w14:paraId="3A5E9689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},</w:t>
            </w:r>
          </w:p>
          <w:p w14:paraId="59C1DA83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lastRenderedPageBreak/>
              <w:t>        {</w:t>
            </w:r>
          </w:p>
          <w:p w14:paraId="7CE8BE22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"resourceAppId</w:t>
            </w:r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"00000002-0000-0000-c000-000000000000"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07D329CC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resourceAccess</w:t>
            </w:r>
            <w:proofErr w:type="spellEnd"/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</w:t>
            </w:r>
          </w:p>
          <w:p w14:paraId="4AF72BEF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{</w:t>
            </w:r>
          </w:p>
          <w:p w14:paraId="075D4BD7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"id</w:t>
            </w:r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"2d05a661-f651-4d57-a595-489c91eda336"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21332CAE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"Scope"</w:t>
            </w:r>
          </w:p>
          <w:p w14:paraId="4345E42E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},</w:t>
            </w:r>
          </w:p>
          <w:p w14:paraId="6B4F91CC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{</w:t>
            </w:r>
          </w:p>
          <w:p w14:paraId="66993E30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"id</w:t>
            </w:r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"311a71cc-e848-46a1-bdf8-97ff7156d8e6"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1FF393AD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"Scope"</w:t>
            </w:r>
          </w:p>
          <w:p w14:paraId="5E751E53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},</w:t>
            </w:r>
          </w:p>
          <w:p w14:paraId="4E19451F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{</w:t>
            </w:r>
          </w:p>
          <w:p w14:paraId="3A7D907A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"id</w:t>
            </w:r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"cba73afc-7f69-4d86-8450-4978e04ecd1a"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7E1C6678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"Scope"</w:t>
            </w:r>
          </w:p>
          <w:p w14:paraId="2293F4BE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},</w:t>
            </w:r>
          </w:p>
          <w:p w14:paraId="2120ED46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{</w:t>
            </w:r>
          </w:p>
          <w:p w14:paraId="073B5E84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"id</w:t>
            </w:r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"c582532d-9d9e-43bd-a97c-2667a28ce295"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0BA59764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"Scope"</w:t>
            </w:r>
          </w:p>
          <w:p w14:paraId="6AAD9BF6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},</w:t>
            </w:r>
          </w:p>
          <w:p w14:paraId="214514E5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{</w:t>
            </w:r>
          </w:p>
          <w:p w14:paraId="723F5793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"id</w:t>
            </w:r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"6234d376-f627-4f0f-90e0-dff25c5211a3"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030FA010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"Scope"</w:t>
            </w:r>
          </w:p>
          <w:p w14:paraId="097C2A75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},</w:t>
            </w:r>
          </w:p>
          <w:p w14:paraId="7B757729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{</w:t>
            </w:r>
          </w:p>
          <w:p w14:paraId="64695A9E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"id</w:t>
            </w:r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"970d6fa6-214a-4a9b-8513-08fad511e2fd"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38C63E55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"Scope"</w:t>
            </w:r>
          </w:p>
          <w:p w14:paraId="2852220A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},</w:t>
            </w:r>
          </w:p>
          <w:p w14:paraId="71F0A755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{</w:t>
            </w:r>
          </w:p>
          <w:p w14:paraId="38504F95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"id</w:t>
            </w:r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"78c8a3c8-a07e-4b9e-af1b-b5ccab50a175"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7C09C996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"Scope"</w:t>
            </w:r>
          </w:p>
          <w:p w14:paraId="1E87841E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},</w:t>
            </w:r>
          </w:p>
          <w:p w14:paraId="4FE439DB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{</w:t>
            </w:r>
          </w:p>
          <w:p w14:paraId="018C60ED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"id</w:t>
            </w:r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"5778995a-e1bf-45b8-affa-663a9f3f4d04"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016F19D3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"Scope"</w:t>
            </w:r>
          </w:p>
          <w:p w14:paraId="1E3E7033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},</w:t>
            </w:r>
          </w:p>
          <w:p w14:paraId="5C630A82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{</w:t>
            </w:r>
          </w:p>
          <w:p w14:paraId="5E9714B3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"id</w:t>
            </w:r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"a42657d6-7f20-40e3-b6f0-cee03008a62a"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6501F5BC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"Scope"</w:t>
            </w:r>
          </w:p>
          <w:p w14:paraId="173D1DEB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}</w:t>
            </w:r>
          </w:p>
          <w:p w14:paraId="1EB17413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]</w:t>
            </w:r>
          </w:p>
          <w:p w14:paraId="18BEBD1E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},</w:t>
            </w:r>
          </w:p>
          <w:p w14:paraId="6869F4EC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{</w:t>
            </w:r>
          </w:p>
          <w:p w14:paraId="43E5F772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"resourceAppId</w:t>
            </w:r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"8a6cc09b-4cf3-4b73-90f9-5557014e1ab0"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6852B7F6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resourceAccess</w:t>
            </w:r>
            <w:proofErr w:type="spellEnd"/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</w:t>
            </w:r>
          </w:p>
          <w:p w14:paraId="4868599E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{</w:t>
            </w:r>
          </w:p>
          <w:p w14:paraId="6642E8E6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"id</w:t>
            </w:r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"fe262217-934d-4c7f-ba89-764b5e1aed28"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2FEDABFA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"Scope"</w:t>
            </w:r>
          </w:p>
          <w:p w14:paraId="4BEB694A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}</w:t>
            </w:r>
          </w:p>
          <w:p w14:paraId="21332310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]</w:t>
            </w:r>
          </w:p>
          <w:p w14:paraId="41D4D4DC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lastRenderedPageBreak/>
              <w:t>        }</w:t>
            </w:r>
          </w:p>
          <w:p w14:paraId="1CF6D0AB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],</w:t>
            </w:r>
          </w:p>
          <w:p w14:paraId="43AFF44E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samlMetadataUrl</w:t>
            </w:r>
            <w:proofErr w:type="spellEnd"/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503C396A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signInUrl</w:t>
            </w:r>
            <w:proofErr w:type="spellEnd"/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3173729F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signInAudience</w:t>
            </w:r>
            <w:proofErr w:type="spellEnd"/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</w:t>
            </w:r>
            <w:proofErr w:type="spellStart"/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AzureADMultipleOrgs</w:t>
            </w:r>
            <w:proofErr w:type="spellEnd"/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350112CE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"tags</w:t>
            </w:r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[],</w:t>
            </w:r>
          </w:p>
          <w:p w14:paraId="053B48E6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tokenEncryptionKeyId</w:t>
            </w:r>
            <w:proofErr w:type="spellEnd"/>
            <w:proofErr w:type="gramStart"/>
            <w:r w:rsidRPr="00711D3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711D3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</w:p>
          <w:p w14:paraId="4E684DC9" w14:textId="77777777" w:rsidR="00711D32" w:rsidRPr="00711D32" w:rsidRDefault="00711D32" w:rsidP="00711D32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711D3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}</w:t>
            </w:r>
          </w:p>
          <w:p w14:paraId="37FC2AFE" w14:textId="77777777" w:rsidR="00711D32" w:rsidRDefault="00711D32" w:rsidP="008F7CB3">
            <w:pPr>
              <w:pStyle w:val="Paragraphedeliste"/>
              <w:spacing w:after="160" w:line="259" w:lineRule="auto"/>
              <w:ind w:left="0"/>
            </w:pPr>
          </w:p>
        </w:tc>
      </w:tr>
    </w:tbl>
    <w:p w14:paraId="735BBBA6" w14:textId="77777777" w:rsidR="008F7CB3" w:rsidRDefault="008F7CB3" w:rsidP="008F7CB3">
      <w:pPr>
        <w:pStyle w:val="Paragraphedeliste"/>
        <w:spacing w:after="160" w:line="259" w:lineRule="auto"/>
      </w:pPr>
    </w:p>
    <w:p w14:paraId="5A38F591" w14:textId="77777777" w:rsidR="00AB36FA" w:rsidRDefault="00AB36FA" w:rsidP="00AB36FA">
      <w:pPr>
        <w:pStyle w:val="Titre3"/>
      </w:pPr>
      <w:bookmarkStart w:id="11" w:name="_Toc97590116"/>
      <w:r>
        <w:t>STS-Relay-Ext</w:t>
      </w:r>
      <w:bookmarkEnd w:id="11"/>
    </w:p>
    <w:tbl>
      <w:tblPr>
        <w:tblStyle w:val="Grilledutableau"/>
        <w:tblW w:w="0" w:type="auto"/>
        <w:tblInd w:w="-5" w:type="dxa"/>
        <w:tblLook w:val="04A0" w:firstRow="1" w:lastRow="0" w:firstColumn="1" w:lastColumn="0" w:noHBand="0" w:noVBand="1"/>
      </w:tblPr>
      <w:tblGrid>
        <w:gridCol w:w="9067"/>
      </w:tblGrid>
      <w:tr w:rsidR="00AB36FA" w14:paraId="179D4710" w14:textId="77777777" w:rsidTr="00AB36FA">
        <w:tc>
          <w:tcPr>
            <w:tcW w:w="9067" w:type="dxa"/>
          </w:tcPr>
          <w:p w14:paraId="2E5AA462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{</w:t>
            </w:r>
          </w:p>
          <w:p w14:paraId="6661113A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"id</w:t>
            </w:r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"674ae30e-6067-41f5-a1fc-7a3550e9b566"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34DEBECE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acceptMappedClaims</w:t>
            </w:r>
            <w:proofErr w:type="spellEnd"/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604AAB6B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accessTokenAcceptedVersion</w:t>
            </w:r>
            <w:proofErr w:type="spellEnd"/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2B9F05C2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addIns</w:t>
            </w:r>
            <w:proofErr w:type="spellEnd"/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[],</w:t>
            </w:r>
          </w:p>
          <w:p w14:paraId="0EACADCF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allowPublicClient</w:t>
            </w:r>
            <w:proofErr w:type="spellEnd"/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true</w:t>
            </w:r>
            <w:proofErr w:type="spell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119498DF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appId</w:t>
            </w:r>
            <w:proofErr w:type="spellEnd"/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"e745d6b3-c6ed-4237-99c0-12137dddec14"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0CB95F1C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appRoles</w:t>
            </w:r>
            <w:proofErr w:type="spellEnd"/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[],</w:t>
            </w:r>
          </w:p>
          <w:p w14:paraId="3E825C36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"oauth2AllowUrlPathMatching</w:t>
            </w:r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false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2A184F72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createdDateTime</w:t>
            </w:r>
            <w:proofErr w:type="spellEnd"/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"2021-02-17T15:49:07Z"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01AC9B5D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"description</w:t>
            </w:r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55D0F52F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"certification</w:t>
            </w:r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4C5AE0F8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disabledByMicrosoftStatus</w:t>
            </w:r>
            <w:proofErr w:type="spellEnd"/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55757338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groupMembershipClaims</w:t>
            </w:r>
            <w:proofErr w:type="spellEnd"/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15D1FF1E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identifierUris</w:t>
            </w:r>
            <w:proofErr w:type="spellEnd"/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[],</w:t>
            </w:r>
          </w:p>
          <w:p w14:paraId="3434D839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informationalUrls</w:t>
            </w:r>
            <w:proofErr w:type="spellEnd"/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{</w:t>
            </w:r>
          </w:p>
          <w:p w14:paraId="6A57D0A1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termsOfService</w:t>
            </w:r>
            <w:proofErr w:type="spellEnd"/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45EBAD18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"support</w:t>
            </w:r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7D5C4E2D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privacy</w:t>
            </w:r>
            <w:proofErr w:type="spellEnd"/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59301A18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"marketing</w:t>
            </w:r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</w:p>
          <w:p w14:paraId="2565ED67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},</w:t>
            </w:r>
          </w:p>
          <w:p w14:paraId="5251445C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keyCredentials</w:t>
            </w:r>
            <w:proofErr w:type="spellEnd"/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[],</w:t>
            </w:r>
          </w:p>
          <w:p w14:paraId="12B86341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knownClientApplications</w:t>
            </w:r>
            <w:proofErr w:type="spellEnd"/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[],</w:t>
            </w:r>
          </w:p>
          <w:p w14:paraId="46C46252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logoUrl</w:t>
            </w:r>
            <w:proofErr w:type="spellEnd"/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76FCB5FB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logoutUrl</w:t>
            </w:r>
            <w:proofErr w:type="spellEnd"/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"https://devextranet.domusvi.com/</w:t>
            </w:r>
            <w:proofErr w:type="spellStart"/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logout</w:t>
            </w:r>
            <w:proofErr w:type="spellEnd"/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57DE685A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name</w:t>
            </w:r>
            <w:proofErr w:type="spellEnd"/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"STS-Relay-Ext"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0A561C71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"notes</w:t>
            </w:r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248DC311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"oauth2AllowIdTokenImplicitFlow</w:t>
            </w:r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true</w:t>
            </w:r>
            <w:proofErr w:type="spell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6D811680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"oauth2AllowImplicitFlow</w:t>
            </w:r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true</w:t>
            </w:r>
            <w:proofErr w:type="spell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0C49169A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"oauth2Permissions</w:t>
            </w:r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[],</w:t>
            </w:r>
          </w:p>
          <w:p w14:paraId="6AF4CD36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"oauth2RequirePostResponse</w:t>
            </w:r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false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4C718475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optionalClaims</w:t>
            </w:r>
            <w:proofErr w:type="spellEnd"/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39F34F73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orgRestrictions</w:t>
            </w:r>
            <w:proofErr w:type="spellEnd"/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[],</w:t>
            </w:r>
          </w:p>
          <w:p w14:paraId="463BCB8A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parentalControlSettings</w:t>
            </w:r>
            <w:proofErr w:type="spellEnd"/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{</w:t>
            </w:r>
          </w:p>
          <w:p w14:paraId="7EFC4206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countriesBlockedForMinors</w:t>
            </w:r>
            <w:proofErr w:type="spellEnd"/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[],</w:t>
            </w:r>
          </w:p>
          <w:p w14:paraId="2E7DD8AA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legalAgeGroupRule</w:t>
            </w:r>
            <w:proofErr w:type="spellEnd"/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</w:t>
            </w:r>
            <w:proofErr w:type="spellStart"/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Allow</w:t>
            </w:r>
            <w:proofErr w:type="spellEnd"/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</w:t>
            </w:r>
          </w:p>
          <w:p w14:paraId="2CEDCE98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lastRenderedPageBreak/>
              <w:t>    },</w:t>
            </w:r>
          </w:p>
          <w:p w14:paraId="3A1B7915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passwordCredentials</w:t>
            </w:r>
            <w:proofErr w:type="spellEnd"/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</w:t>
            </w:r>
          </w:p>
          <w:p w14:paraId="4B00E8A1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{</w:t>
            </w:r>
          </w:p>
          <w:p w14:paraId="7CE945B2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customKeyIdentifier</w:t>
            </w:r>
            <w:proofErr w:type="spellEnd"/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1C23BC5F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endDate</w:t>
            </w:r>
            <w:proofErr w:type="spellEnd"/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"2299-12-30T23:00:00Z"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21FE41FC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keyId</w:t>
            </w:r>
            <w:proofErr w:type="spellEnd"/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"ae753d68-9207-4bbf-891c-d549e95d2ac6"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3236203D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startDate</w:t>
            </w:r>
            <w:proofErr w:type="spellEnd"/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"2021-03-04T13:41:25.738Z"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617F86C5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"value</w:t>
            </w:r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74621FC3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createdOn</w:t>
            </w:r>
            <w:proofErr w:type="spellEnd"/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"2021-03-04T13:41:25.9769649Z"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736960C4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hint</w:t>
            </w:r>
            <w:proofErr w:type="spellEnd"/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"_._"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2CB232D2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displayName</w:t>
            </w:r>
            <w:proofErr w:type="spellEnd"/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"Clé </w:t>
            </w:r>
            <w:proofErr w:type="spellStart"/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Secrete</w:t>
            </w:r>
            <w:proofErr w:type="spellEnd"/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</w:t>
            </w:r>
          </w:p>
          <w:p w14:paraId="4B546041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}</w:t>
            </w:r>
          </w:p>
          <w:p w14:paraId="7EFD7FC4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],</w:t>
            </w:r>
          </w:p>
          <w:p w14:paraId="5E1B8075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preAuthorizedApplications</w:t>
            </w:r>
            <w:proofErr w:type="spellEnd"/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[],</w:t>
            </w:r>
          </w:p>
          <w:p w14:paraId="601BE4E4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publisherDomain</w:t>
            </w:r>
            <w:proofErr w:type="spellEnd"/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"domusvi.net"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2928D73F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replyUrlsWithType</w:t>
            </w:r>
            <w:proofErr w:type="spellEnd"/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</w:t>
            </w:r>
          </w:p>
          <w:p w14:paraId="1ED64C41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{</w:t>
            </w:r>
          </w:p>
          <w:p w14:paraId="1E380E37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"url</w:t>
            </w:r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"https://localhost/"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67861B16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</w:t>
            </w:r>
            <w:proofErr w:type="spellStart"/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InstalledClient</w:t>
            </w:r>
            <w:proofErr w:type="spellEnd"/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</w:t>
            </w:r>
          </w:p>
          <w:p w14:paraId="1ECA034B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},</w:t>
            </w:r>
          </w:p>
          <w:p w14:paraId="46ED2817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{</w:t>
            </w:r>
          </w:p>
          <w:p w14:paraId="1327DE03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"url</w:t>
            </w:r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"https://localhost"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7B7CE2E4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"Web"</w:t>
            </w:r>
          </w:p>
          <w:p w14:paraId="011941D0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},</w:t>
            </w:r>
          </w:p>
          <w:p w14:paraId="40FE7B24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{</w:t>
            </w:r>
          </w:p>
          <w:p w14:paraId="7DC6DEDB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"url</w:t>
            </w:r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"msale745d6b3-c6ed-4237-99c0-12137dddec14://auth"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51606780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</w:t>
            </w:r>
            <w:proofErr w:type="spellStart"/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InstalledClient</w:t>
            </w:r>
            <w:proofErr w:type="spellEnd"/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</w:t>
            </w:r>
          </w:p>
          <w:p w14:paraId="7A6F81B9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},</w:t>
            </w:r>
          </w:p>
          <w:p w14:paraId="22D08973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{</w:t>
            </w:r>
          </w:p>
          <w:p w14:paraId="3535C257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"url</w:t>
            </w:r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"https://login.live.com/oauth20_desktop.srf"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6A6D5AF8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</w:t>
            </w:r>
            <w:proofErr w:type="spellStart"/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InstalledClient</w:t>
            </w:r>
            <w:proofErr w:type="spellEnd"/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</w:t>
            </w:r>
          </w:p>
          <w:p w14:paraId="0047D45C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},</w:t>
            </w:r>
          </w:p>
          <w:p w14:paraId="5EAA6EFD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{</w:t>
            </w:r>
          </w:p>
          <w:p w14:paraId="4B70C823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"url</w:t>
            </w:r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"https://login.microsoftonline.com/common/oauth2/nativeclient"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40BAC1FA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</w:t>
            </w:r>
            <w:proofErr w:type="spellStart"/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InstalledClient</w:t>
            </w:r>
            <w:proofErr w:type="spellEnd"/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</w:t>
            </w:r>
          </w:p>
          <w:p w14:paraId="57B076CD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},</w:t>
            </w:r>
          </w:p>
          <w:p w14:paraId="27CA6E4A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{</w:t>
            </w:r>
          </w:p>
          <w:p w14:paraId="1BF5E23B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"url</w:t>
            </w:r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"https://devextranet.domusvi.com"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42F4A0A3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"Web"</w:t>
            </w:r>
          </w:p>
          <w:p w14:paraId="3DC377B0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},</w:t>
            </w:r>
          </w:p>
          <w:p w14:paraId="0ED3790D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{</w:t>
            </w:r>
          </w:p>
          <w:p w14:paraId="61D7A097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"url</w:t>
            </w:r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"https://devextranet.domusvi.com/"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2838BBE4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</w:t>
            </w:r>
            <w:proofErr w:type="spellStart"/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InstalledClient</w:t>
            </w:r>
            <w:proofErr w:type="spellEnd"/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</w:t>
            </w:r>
          </w:p>
          <w:p w14:paraId="238CD70C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}</w:t>
            </w:r>
          </w:p>
          <w:p w14:paraId="6D22AA31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],</w:t>
            </w:r>
          </w:p>
          <w:p w14:paraId="65E81AE6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requiredResourceAccess</w:t>
            </w:r>
            <w:proofErr w:type="spellEnd"/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</w:t>
            </w:r>
          </w:p>
          <w:p w14:paraId="145CE890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{</w:t>
            </w:r>
          </w:p>
          <w:p w14:paraId="4B528B38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"resourceAppId</w:t>
            </w:r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"00000003-0000-0000-c000-000000000000"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38B3B1F2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lastRenderedPageBreak/>
              <w:t>        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resourceAccess</w:t>
            </w:r>
            <w:proofErr w:type="spellEnd"/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</w:t>
            </w:r>
          </w:p>
          <w:p w14:paraId="60BE5925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{</w:t>
            </w:r>
          </w:p>
          <w:p w14:paraId="016EBE2E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"id</w:t>
            </w:r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"e1fe6dd8-ba31-4d61-89e7-88639da4683d"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1082A71B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"Scope"</w:t>
            </w:r>
          </w:p>
          <w:p w14:paraId="7F5179B8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},</w:t>
            </w:r>
          </w:p>
          <w:p w14:paraId="73B7750D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{</w:t>
            </w:r>
          </w:p>
          <w:p w14:paraId="601256DA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"id</w:t>
            </w:r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"b340eb25-3456-403f-be2f-af7a0d370277"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3A9ACF06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"Scope"</w:t>
            </w:r>
          </w:p>
          <w:p w14:paraId="6004ED3F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},</w:t>
            </w:r>
          </w:p>
          <w:p w14:paraId="380E8272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{</w:t>
            </w:r>
          </w:p>
          <w:p w14:paraId="1FAF3339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"id</w:t>
            </w:r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"a154be20-db9c-4678-8ab7-66f6cc099a59"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1F4CC316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"Scope"</w:t>
            </w:r>
          </w:p>
          <w:p w14:paraId="5EE4F15E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},</w:t>
            </w:r>
          </w:p>
          <w:p w14:paraId="100C7CD7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{</w:t>
            </w:r>
          </w:p>
          <w:p w14:paraId="4A1E07D7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"id</w:t>
            </w:r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"06da0dbc-49e2-44d2-8312-53f166ab848a"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7D1FA4BC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"Scope"</w:t>
            </w:r>
          </w:p>
          <w:p w14:paraId="41FFB423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},</w:t>
            </w:r>
          </w:p>
          <w:p w14:paraId="09AE75AA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{</w:t>
            </w:r>
          </w:p>
          <w:p w14:paraId="04E4B129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"id</w:t>
            </w:r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"c5366453-9fb0-48a5-a156-24f0c49a4b84"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546D206D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"Scope"</w:t>
            </w:r>
          </w:p>
          <w:p w14:paraId="7981C7B7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},</w:t>
            </w:r>
          </w:p>
          <w:p w14:paraId="02D7BAAF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{</w:t>
            </w:r>
          </w:p>
          <w:p w14:paraId="29218126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"id</w:t>
            </w:r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"f6a3db3e-f7e8-4ed2-a414-557c8c9830be"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056463C8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"Scope"</w:t>
            </w:r>
          </w:p>
          <w:p w14:paraId="77549305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},</w:t>
            </w:r>
          </w:p>
          <w:p w14:paraId="02991CD5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{</w:t>
            </w:r>
          </w:p>
          <w:p w14:paraId="46F3CE27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"id</w:t>
            </w:r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"2f9ee017-59c1-4f1d-9472-bd5529a7b311"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12387F8C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"Scope"</w:t>
            </w:r>
          </w:p>
          <w:p w14:paraId="1C81CC05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},</w:t>
            </w:r>
          </w:p>
          <w:p w14:paraId="3A7C8B19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{</w:t>
            </w:r>
          </w:p>
          <w:p w14:paraId="56F10929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"id</w:t>
            </w:r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"0b5d694c-a244-4bde-86e6-eb5cd07730fe"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77F943E1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"Scope"</w:t>
            </w:r>
          </w:p>
          <w:p w14:paraId="30AE14B6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}</w:t>
            </w:r>
          </w:p>
          <w:p w14:paraId="215D5B44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]</w:t>
            </w:r>
          </w:p>
          <w:p w14:paraId="15830EAE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},</w:t>
            </w:r>
          </w:p>
          <w:p w14:paraId="5FD6EDEB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{</w:t>
            </w:r>
          </w:p>
          <w:p w14:paraId="53723FDD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"resourceAppId</w:t>
            </w:r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"be340a62-3eec-4d28-ace6-290413b9c495"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6108E5EA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resourceAccess</w:t>
            </w:r>
            <w:proofErr w:type="spellEnd"/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</w:t>
            </w:r>
          </w:p>
          <w:p w14:paraId="2D6919AD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{</w:t>
            </w:r>
          </w:p>
          <w:p w14:paraId="340AC941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"id</w:t>
            </w:r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"b1ba88ff-f70c-485a-9d55-af88ed63191c"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1CD7A06D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"Scope"</w:t>
            </w:r>
          </w:p>
          <w:p w14:paraId="173238F6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}</w:t>
            </w:r>
          </w:p>
          <w:p w14:paraId="7CBFF427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]</w:t>
            </w:r>
          </w:p>
          <w:p w14:paraId="6B06849C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}</w:t>
            </w:r>
          </w:p>
          <w:p w14:paraId="741A4C08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],</w:t>
            </w:r>
          </w:p>
          <w:p w14:paraId="2FE3B662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samlMetadataUrl</w:t>
            </w:r>
            <w:proofErr w:type="spellEnd"/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4DD8A198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serviceManagementReference</w:t>
            </w:r>
            <w:proofErr w:type="spellEnd"/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0ABC35D0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signInUrl</w:t>
            </w:r>
            <w:proofErr w:type="spellEnd"/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71692E1F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signInAudience</w:t>
            </w:r>
            <w:proofErr w:type="spellEnd"/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</w:t>
            </w:r>
            <w:proofErr w:type="spellStart"/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AzureADMultipleOrgs</w:t>
            </w:r>
            <w:proofErr w:type="spellEnd"/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6B1B58FD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lastRenderedPageBreak/>
              <w:t>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"tags</w:t>
            </w:r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[],</w:t>
            </w:r>
          </w:p>
          <w:p w14:paraId="1331DA53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tokenEncryptionKeyId</w:t>
            </w:r>
            <w:proofErr w:type="spellEnd"/>
            <w:proofErr w:type="gramStart"/>
            <w:r w:rsidRPr="00AB36F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AB36F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</w:p>
          <w:p w14:paraId="7A9151BB" w14:textId="77777777" w:rsidR="00AB36FA" w:rsidRPr="00AB36FA" w:rsidRDefault="00AB36FA" w:rsidP="00AB36FA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AB36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}</w:t>
            </w:r>
          </w:p>
          <w:p w14:paraId="2AFF1A36" w14:textId="77777777" w:rsidR="00AB36FA" w:rsidRDefault="00AB36FA" w:rsidP="008F7CB3">
            <w:pPr>
              <w:pStyle w:val="Paragraphedeliste"/>
              <w:spacing w:after="160" w:line="259" w:lineRule="auto"/>
              <w:ind w:left="0"/>
            </w:pPr>
          </w:p>
        </w:tc>
      </w:tr>
    </w:tbl>
    <w:p w14:paraId="62104368" w14:textId="77777777" w:rsidR="00E35596" w:rsidRDefault="00E35596" w:rsidP="008F7CB3">
      <w:pPr>
        <w:pStyle w:val="Paragraphedeliste"/>
        <w:spacing w:after="160" w:line="259" w:lineRule="auto"/>
      </w:pPr>
    </w:p>
    <w:p w14:paraId="0C72B069" w14:textId="77777777" w:rsidR="00F16858" w:rsidRDefault="00F16858" w:rsidP="00E35596">
      <w:pPr>
        <w:pStyle w:val="Titre3"/>
      </w:pPr>
      <w:bookmarkStart w:id="12" w:name="_Toc97590117"/>
      <w:r>
        <w:t xml:space="preserve">Portail Api </w:t>
      </w:r>
      <w:proofErr w:type="spellStart"/>
      <w:r>
        <w:t>External</w:t>
      </w:r>
      <w:bookmarkEnd w:id="12"/>
      <w:proofErr w:type="spellEnd"/>
    </w:p>
    <w:p w14:paraId="4FFF9B90" w14:textId="77777777" w:rsidR="005162C3" w:rsidRDefault="005162C3" w:rsidP="008F7CB3">
      <w:pPr>
        <w:pStyle w:val="Paragraphedeliste"/>
        <w:spacing w:after="160" w:line="259" w:lineRule="auto"/>
      </w:pPr>
    </w:p>
    <w:tbl>
      <w:tblPr>
        <w:tblStyle w:val="Grilledutableau"/>
        <w:tblW w:w="0" w:type="auto"/>
        <w:tblInd w:w="-5" w:type="dxa"/>
        <w:tblLook w:val="04A0" w:firstRow="1" w:lastRow="0" w:firstColumn="1" w:lastColumn="0" w:noHBand="0" w:noVBand="1"/>
      </w:tblPr>
      <w:tblGrid>
        <w:gridCol w:w="9067"/>
      </w:tblGrid>
      <w:tr w:rsidR="00F16858" w14:paraId="5D06CD82" w14:textId="77777777" w:rsidTr="00F16858">
        <w:tc>
          <w:tcPr>
            <w:tcW w:w="9067" w:type="dxa"/>
          </w:tcPr>
          <w:p w14:paraId="5DD5FFEB" w14:textId="77777777" w:rsidR="00F16858" w:rsidRDefault="00F16858" w:rsidP="00984CEE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</w:pPr>
          </w:p>
          <w:p w14:paraId="76ECCAD7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{</w:t>
            </w:r>
          </w:p>
          <w:p w14:paraId="752E8A92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"id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"92829363-bb5d-4cf3-9c50-2c42459a26c2"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1586F59B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acceptMappedClaims</w:t>
            </w:r>
            <w:proofErr w:type="spellEnd"/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75890ACE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accessTokenAcceptedVersion</w:t>
            </w:r>
            <w:proofErr w:type="spellEnd"/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25707653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addIns</w:t>
            </w:r>
            <w:proofErr w:type="spellEnd"/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[],</w:t>
            </w:r>
          </w:p>
          <w:p w14:paraId="667820CC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allowPublicClient</w:t>
            </w:r>
            <w:proofErr w:type="spellEnd"/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true</w:t>
            </w:r>
            <w:proofErr w:type="spell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298F195D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appId</w:t>
            </w:r>
            <w:proofErr w:type="spellEnd"/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"be340a62-3eec-4d28-ace6-290413b9c495"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71CCC3CC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appRoles</w:t>
            </w:r>
            <w:proofErr w:type="spellEnd"/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</w:t>
            </w:r>
          </w:p>
          <w:p w14:paraId="57806018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{</w:t>
            </w:r>
          </w:p>
          <w:p w14:paraId="72F363A3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allowedMemberTypes</w:t>
            </w:r>
            <w:proofErr w:type="spellEnd"/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</w:t>
            </w:r>
          </w:p>
          <w:p w14:paraId="7E426C22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"User"</w:t>
            </w:r>
          </w:p>
          <w:p w14:paraId="553B415F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],</w:t>
            </w:r>
          </w:p>
          <w:p w14:paraId="5D47BE70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"description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"permet de poster ou consulter des propositions d'orientations 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2461C23B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displayName</w:t>
            </w:r>
            <w:proofErr w:type="spellEnd"/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placement_agency</w:t>
            </w:r>
            <w:proofErr w:type="spellEnd"/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5565085B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"id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"adc5eefb-e83c-44d6-b07d-7fd464c41fd2"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1FFE6A5F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isEnabled</w:t>
            </w:r>
            <w:proofErr w:type="spellEnd"/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true</w:t>
            </w:r>
            <w:proofErr w:type="spell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7E4373C8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lang</w:t>
            </w:r>
            <w:proofErr w:type="spellEnd"/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7CBDC57A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origin</w:t>
            </w:r>
            <w:proofErr w:type="spellEnd"/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"Application"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174DC30C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"value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prospects.Write</w:t>
            </w:r>
            <w:proofErr w:type="spellEnd"/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</w:t>
            </w:r>
          </w:p>
          <w:p w14:paraId="1D40623A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}</w:t>
            </w:r>
          </w:p>
          <w:p w14:paraId="4A050DC2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],</w:t>
            </w:r>
          </w:p>
          <w:p w14:paraId="3EED9847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"oauth2AllowUrlPathMatching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false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3BF7BC9A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createdDateTime</w:t>
            </w:r>
            <w:proofErr w:type="spellEnd"/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"2021-02-17T13:23:32Z"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2A0B2D7F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"description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09DD3AE8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"certification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07297AA0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disabledByMicrosoftStatus</w:t>
            </w:r>
            <w:proofErr w:type="spellEnd"/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5D520345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groupMembershipClaims</w:t>
            </w:r>
            <w:proofErr w:type="spellEnd"/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2E546248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identifierUris</w:t>
            </w:r>
            <w:proofErr w:type="spellEnd"/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</w:t>
            </w:r>
          </w:p>
          <w:p w14:paraId="764B336D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"api://be340a62-3eec-4d28-ace6-290413b9c495"</w:t>
            </w:r>
          </w:p>
          <w:p w14:paraId="3E00E38B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],</w:t>
            </w:r>
          </w:p>
          <w:p w14:paraId="43262A95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informationalUrls</w:t>
            </w:r>
            <w:proofErr w:type="spellEnd"/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{</w:t>
            </w:r>
          </w:p>
          <w:p w14:paraId="2A3C5CDD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termsOfService</w:t>
            </w:r>
            <w:proofErr w:type="spellEnd"/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68C34FBE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"support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27D7147A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privacy</w:t>
            </w:r>
            <w:proofErr w:type="spellEnd"/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013947BE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"marketing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</w:p>
          <w:p w14:paraId="0D81F913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},</w:t>
            </w:r>
          </w:p>
          <w:p w14:paraId="4E3D1875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keyCredentials</w:t>
            </w:r>
            <w:proofErr w:type="spellEnd"/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[],</w:t>
            </w:r>
          </w:p>
          <w:p w14:paraId="18E01B95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knownClientApplications</w:t>
            </w:r>
            <w:proofErr w:type="spellEnd"/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[],</w:t>
            </w:r>
          </w:p>
          <w:p w14:paraId="688EE178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lastRenderedPageBreak/>
              <w:t>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logoUrl</w:t>
            </w:r>
            <w:proofErr w:type="spellEnd"/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4C6C973A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logoutUrl</w:t>
            </w:r>
            <w:proofErr w:type="spellEnd"/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7CF275B7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name</w:t>
            </w:r>
            <w:proofErr w:type="spellEnd"/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"Portail Api 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External</w:t>
            </w:r>
            <w:proofErr w:type="spellEnd"/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7C9AF206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"notes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5F43DCD2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"oauth2AllowIdTokenImplicitFlow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true</w:t>
            </w:r>
            <w:proofErr w:type="spell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497B3BE1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"oauth2AllowImplicitFlow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false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17B50D8B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"oauth2Permissions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</w:t>
            </w:r>
          </w:p>
          <w:p w14:paraId="17D54911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{</w:t>
            </w:r>
          </w:p>
          <w:p w14:paraId="6C60D429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"adminConsentDescription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"Access Portal Api External"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59B81191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"adminConsentDisplayName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"Access Portal Api External"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0586DE71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"id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"b1ba88ff-f70c-485a-9d55-af88ed63191c"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221044B5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isEnabled</w:t>
            </w:r>
            <w:proofErr w:type="spellEnd"/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true</w:t>
            </w:r>
            <w:proofErr w:type="spell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65289B4F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lang</w:t>
            </w:r>
            <w:proofErr w:type="spellEnd"/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61DB1172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origin</w:t>
            </w:r>
            <w:proofErr w:type="spellEnd"/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"Application"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2C3923E6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"Admin"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2722EE19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userConsentDescription</w:t>
            </w:r>
            <w:proofErr w:type="spellEnd"/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0214E9C3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userConsentDisplayName</w:t>
            </w:r>
            <w:proofErr w:type="spellEnd"/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7758858C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"value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AccessPortalApiExt</w:t>
            </w:r>
            <w:proofErr w:type="spellEnd"/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</w:t>
            </w:r>
          </w:p>
          <w:p w14:paraId="1A085668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}</w:t>
            </w:r>
          </w:p>
          <w:p w14:paraId="4CE798A4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],</w:t>
            </w:r>
          </w:p>
          <w:p w14:paraId="6BD7A2A4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"oauth2RequirePostResponse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false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4A877054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optionalClaims</w:t>
            </w:r>
            <w:proofErr w:type="spellEnd"/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48ED1F01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orgRestrictions</w:t>
            </w:r>
            <w:proofErr w:type="spellEnd"/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[],</w:t>
            </w:r>
          </w:p>
          <w:p w14:paraId="4BCB570F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parentalControlSettings</w:t>
            </w:r>
            <w:proofErr w:type="spellEnd"/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{</w:t>
            </w:r>
          </w:p>
          <w:p w14:paraId="52D7B14A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countriesBlockedForMinors</w:t>
            </w:r>
            <w:proofErr w:type="spellEnd"/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[],</w:t>
            </w:r>
          </w:p>
          <w:p w14:paraId="37B951BB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legalAgeGroupRule</w:t>
            </w:r>
            <w:proofErr w:type="spellEnd"/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Allow</w:t>
            </w:r>
            <w:proofErr w:type="spellEnd"/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</w:t>
            </w:r>
          </w:p>
          <w:p w14:paraId="5B813159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},</w:t>
            </w:r>
          </w:p>
          <w:p w14:paraId="064F08F0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passwordCredentials</w:t>
            </w:r>
            <w:proofErr w:type="spellEnd"/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</w:t>
            </w:r>
          </w:p>
          <w:p w14:paraId="21169E5B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{</w:t>
            </w:r>
          </w:p>
          <w:p w14:paraId="7BC5C140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customKeyIdentifier</w:t>
            </w:r>
            <w:proofErr w:type="spellEnd"/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6C93BD4B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endDate</w:t>
            </w:r>
            <w:proofErr w:type="spellEnd"/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"2299-12-30T23:00:00Z"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7AD1C8A0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keyId</w:t>
            </w:r>
            <w:proofErr w:type="spellEnd"/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"1bf3e789-57e7-41eb-b7f9-1f034e3453cb"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5D0A8EFF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startDate</w:t>
            </w:r>
            <w:proofErr w:type="spellEnd"/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"2021-03-17T14:31:41.002Z"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791CA3A0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"value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5ABE2CE8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createdOn</w:t>
            </w:r>
            <w:proofErr w:type="spellEnd"/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"2021-03-17T14:31:41.3173997Z"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4CCD9CD1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hint</w:t>
            </w:r>
            <w:proofErr w:type="spellEnd"/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Q_r</w:t>
            </w:r>
            <w:proofErr w:type="spellEnd"/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0705E448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"displayName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"Password uploaded on Wed Mar 17 2021"</w:t>
            </w:r>
          </w:p>
          <w:p w14:paraId="08135648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},</w:t>
            </w:r>
          </w:p>
          <w:p w14:paraId="68E1BD81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{</w:t>
            </w:r>
          </w:p>
          <w:p w14:paraId="372FE44B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customKeyIdentifier</w:t>
            </w:r>
            <w:proofErr w:type="spellEnd"/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4355D056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endDate</w:t>
            </w:r>
            <w:proofErr w:type="spellEnd"/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"2299-12-30T23:00:00Z"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4E264AD5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keyId</w:t>
            </w:r>
            <w:proofErr w:type="spellEnd"/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"c5644530-83a3-4e79-8e79-b6777d144b4f"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2E11B42F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startDate</w:t>
            </w:r>
            <w:proofErr w:type="spellEnd"/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"2021-03-10T22:00:25.509Z"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783A2AA4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"value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6A82BEED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createdOn</w:t>
            </w:r>
            <w:proofErr w:type="spellEnd"/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"2021-03-10T22:00:26.0258778Z"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34E372EC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hint</w:t>
            </w:r>
            <w:proofErr w:type="spellEnd"/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"1.5"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14BCA5FF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displayName</w:t>
            </w:r>
            <w:proofErr w:type="spellEnd"/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"Client secret"</w:t>
            </w:r>
          </w:p>
          <w:p w14:paraId="2438EE72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}</w:t>
            </w:r>
          </w:p>
          <w:p w14:paraId="372057D7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],</w:t>
            </w:r>
          </w:p>
          <w:p w14:paraId="6ED6B76F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lastRenderedPageBreak/>
              <w:t>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preAuthorizedApplications</w:t>
            </w:r>
            <w:proofErr w:type="spellEnd"/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[],</w:t>
            </w:r>
          </w:p>
          <w:p w14:paraId="3E47FF7B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publisherDomain</w:t>
            </w:r>
            <w:proofErr w:type="spellEnd"/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"domusvi.net"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6B20E9B9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replyUrlsWithType</w:t>
            </w:r>
            <w:proofErr w:type="spellEnd"/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</w:t>
            </w:r>
          </w:p>
          <w:p w14:paraId="68B34874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{</w:t>
            </w:r>
          </w:p>
          <w:p w14:paraId="40EF79DC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"url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"https://localhost"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3E22C018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InstalledClient</w:t>
            </w:r>
            <w:proofErr w:type="spellEnd"/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</w:t>
            </w:r>
          </w:p>
          <w:p w14:paraId="56302405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},</w:t>
            </w:r>
          </w:p>
          <w:p w14:paraId="0FE2C2B7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{</w:t>
            </w:r>
          </w:p>
          <w:p w14:paraId="0954935E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"url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"https://devextranet.domusvi.com/"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0CA6290F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"Web"</w:t>
            </w:r>
          </w:p>
          <w:p w14:paraId="5D81E8DB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},</w:t>
            </w:r>
          </w:p>
          <w:p w14:paraId="5BCF138A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{</w:t>
            </w:r>
          </w:p>
          <w:p w14:paraId="322D8A3F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"url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"https://localhost/"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181D690F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"Web"</w:t>
            </w:r>
          </w:p>
          <w:p w14:paraId="3B541394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}</w:t>
            </w:r>
          </w:p>
          <w:p w14:paraId="237FF846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],</w:t>
            </w:r>
          </w:p>
          <w:p w14:paraId="7F64514B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requiredResourceAccess</w:t>
            </w:r>
            <w:proofErr w:type="spellEnd"/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</w:t>
            </w:r>
          </w:p>
          <w:p w14:paraId="468FAF78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{</w:t>
            </w:r>
          </w:p>
          <w:p w14:paraId="114B66F0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"resourceAppId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"00000003-0000-0000-c000-000000000000"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14B8BE96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resourceAccess</w:t>
            </w:r>
            <w:proofErr w:type="spellEnd"/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</w:t>
            </w:r>
          </w:p>
          <w:p w14:paraId="0E743937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{</w:t>
            </w:r>
          </w:p>
          <w:p w14:paraId="1BC3B9B7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"id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"e1fe6dd8-ba31-4d61-89e7-88639da4683d"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3EB866F0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"Scope"</w:t>
            </w:r>
          </w:p>
          <w:p w14:paraId="4351EDA3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},</w:t>
            </w:r>
          </w:p>
          <w:p w14:paraId="391667FF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{</w:t>
            </w:r>
          </w:p>
          <w:p w14:paraId="2BA07D0D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"id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"b4e74841-8e56-480b-be8b-910348b18b4c"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46EA2647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"Scope"</w:t>
            </w:r>
          </w:p>
          <w:p w14:paraId="1FCB415E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},</w:t>
            </w:r>
          </w:p>
          <w:p w14:paraId="5397893D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{</w:t>
            </w:r>
          </w:p>
          <w:p w14:paraId="7778DE0C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"id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"b340eb25-3456-403f-be2f-af7a0d370277"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72EB59FC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"Scope"</w:t>
            </w:r>
          </w:p>
          <w:p w14:paraId="49E7FA7A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},</w:t>
            </w:r>
          </w:p>
          <w:p w14:paraId="638103BE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{</w:t>
            </w:r>
          </w:p>
          <w:p w14:paraId="67797FAA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"id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"a154be20-db9c-4678-8ab7-66f6cc099a59"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3B238F53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"Scope"</w:t>
            </w:r>
          </w:p>
          <w:p w14:paraId="5E3E3293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},</w:t>
            </w:r>
          </w:p>
          <w:p w14:paraId="13271FED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{</w:t>
            </w:r>
          </w:p>
          <w:p w14:paraId="5F007780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"id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"204e0828-b5ca-4ad8-b9f3-f32a958e7cc4"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2FF55061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"Scope"</w:t>
            </w:r>
          </w:p>
          <w:p w14:paraId="71195BC6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},</w:t>
            </w:r>
          </w:p>
          <w:p w14:paraId="74E2A028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{</w:t>
            </w:r>
          </w:p>
          <w:p w14:paraId="352707A8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"id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"5f8c59db-677d-491f-a6b8-5f174b11ec1d"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355D8BE1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"Scope"</w:t>
            </w:r>
          </w:p>
          <w:p w14:paraId="60CBF407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},</w:t>
            </w:r>
          </w:p>
          <w:p w14:paraId="0B5DA0B7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{</w:t>
            </w:r>
          </w:p>
          <w:p w14:paraId="21EB3CBD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"id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"4e46008b-f24c-477d-8fff-7bb4ec7aafe0"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5885D13C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"Scope"</w:t>
            </w:r>
          </w:p>
          <w:p w14:paraId="20B8DBF1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},</w:t>
            </w:r>
          </w:p>
          <w:p w14:paraId="6EDA6AAA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{</w:t>
            </w:r>
          </w:p>
          <w:p w14:paraId="4C3AEBDA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lastRenderedPageBreak/>
              <w:t>        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"id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"f6a3db3e-f7e8-4ed2-a414-557c8c9830be"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0B76D9D9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"Scope"</w:t>
            </w:r>
          </w:p>
          <w:p w14:paraId="69901087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},</w:t>
            </w:r>
          </w:p>
          <w:p w14:paraId="56D6FBCF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{</w:t>
            </w:r>
          </w:p>
          <w:p w14:paraId="10871C34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"id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"c79f8feb-a9db-4090-85f9-90d820caa0eb"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2A51AEDD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"Scope"</w:t>
            </w:r>
          </w:p>
          <w:p w14:paraId="1AAE2210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},</w:t>
            </w:r>
          </w:p>
          <w:p w14:paraId="255D881F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{</w:t>
            </w:r>
          </w:p>
          <w:p w14:paraId="103BCB9B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"id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"bdfbf15f-ee85-4955-8675-146e8e5296b5"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60FEB194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"Scope"</w:t>
            </w:r>
          </w:p>
          <w:p w14:paraId="25EF646B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},</w:t>
            </w:r>
          </w:p>
          <w:p w14:paraId="6BEC14B1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{</w:t>
            </w:r>
          </w:p>
          <w:p w14:paraId="5AE2B080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"id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"bc024368-1153-4739-b217-4326f2e966d0"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459A1569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"Scope"</w:t>
            </w:r>
          </w:p>
          <w:p w14:paraId="43344119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},</w:t>
            </w:r>
          </w:p>
          <w:p w14:paraId="46B241C2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{</w:t>
            </w:r>
          </w:p>
          <w:p w14:paraId="3F919BF9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"id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"f81125ac-d3b7-4573-a3b2-7099cc39df9e"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501979E5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"Scope"</w:t>
            </w:r>
          </w:p>
          <w:p w14:paraId="7C66293E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},</w:t>
            </w:r>
          </w:p>
          <w:p w14:paraId="764934AB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{</w:t>
            </w:r>
          </w:p>
          <w:p w14:paraId="71767BC7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"id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"2f9ee017-59c1-4f1d-9472-bd5529a7b311"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697784A4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"Scope"</w:t>
            </w:r>
          </w:p>
          <w:p w14:paraId="29287174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},</w:t>
            </w:r>
          </w:p>
          <w:p w14:paraId="0F953BDF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{</w:t>
            </w:r>
          </w:p>
          <w:p w14:paraId="6B268D7C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"id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"0b5d694c-a244-4bde-86e6-eb5cd07730fe"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410EC615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"Scope"</w:t>
            </w:r>
          </w:p>
          <w:p w14:paraId="6ED1ED2A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}</w:t>
            </w:r>
          </w:p>
          <w:p w14:paraId="068466C9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]</w:t>
            </w:r>
          </w:p>
          <w:p w14:paraId="2067F0AF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},</w:t>
            </w:r>
          </w:p>
          <w:p w14:paraId="4E891DE0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{</w:t>
            </w:r>
          </w:p>
          <w:p w14:paraId="7D4BEBF8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"resourceAppId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"00000002-0000-0000-c000-000000000000"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64A881E0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resourceAccess</w:t>
            </w:r>
            <w:proofErr w:type="spellEnd"/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</w:t>
            </w:r>
          </w:p>
          <w:p w14:paraId="2F8B6716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{</w:t>
            </w:r>
          </w:p>
          <w:p w14:paraId="11FE8260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"id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"2d05a661-f651-4d57-a595-489c91eda336"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6BDC4602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"Scope"</w:t>
            </w:r>
          </w:p>
          <w:p w14:paraId="7C76B036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},</w:t>
            </w:r>
          </w:p>
          <w:p w14:paraId="705300A0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{</w:t>
            </w:r>
          </w:p>
          <w:p w14:paraId="3B4BE174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"id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"311a71cc-e848-46a1-bdf8-97ff7156d8e6"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6914E532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"Scope"</w:t>
            </w:r>
          </w:p>
          <w:p w14:paraId="61A9A8FF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},</w:t>
            </w:r>
          </w:p>
          <w:p w14:paraId="44C525D0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{</w:t>
            </w:r>
          </w:p>
          <w:p w14:paraId="5A487AF9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"id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"cba73afc-7f69-4d86-8450-4978e04ecd1a"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29A27734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"Scope"</w:t>
            </w:r>
          </w:p>
          <w:p w14:paraId="58C3CA13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},</w:t>
            </w:r>
          </w:p>
          <w:p w14:paraId="6A2C1FFA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{</w:t>
            </w:r>
          </w:p>
          <w:p w14:paraId="39D3BB4C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"id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"c582532d-9d9e-43bd-a97c-2667a28ce295"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0AC527A8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"Scope"</w:t>
            </w:r>
          </w:p>
          <w:p w14:paraId="488F11BA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},</w:t>
            </w:r>
          </w:p>
          <w:p w14:paraId="33A7E12A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{</w:t>
            </w:r>
          </w:p>
          <w:p w14:paraId="4A75E4DE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lastRenderedPageBreak/>
              <w:t>        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"id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"6234d376-f627-4f0f-90e0-dff25c5211a3"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27DA05F8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"Scope"</w:t>
            </w:r>
          </w:p>
          <w:p w14:paraId="7223D574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},</w:t>
            </w:r>
          </w:p>
          <w:p w14:paraId="63C0C597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{</w:t>
            </w:r>
          </w:p>
          <w:p w14:paraId="756914D5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"id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"970d6fa6-214a-4a9b-8513-08fad511e2fd"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5B512D8F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"Scope"</w:t>
            </w:r>
          </w:p>
          <w:p w14:paraId="544D9C4B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},</w:t>
            </w:r>
          </w:p>
          <w:p w14:paraId="4071BED1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{</w:t>
            </w:r>
          </w:p>
          <w:p w14:paraId="66B21C09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"id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"78c8a3c8-a07e-4b9e-af1b-b5ccab50a175"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59EA6361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"Scope"</w:t>
            </w:r>
          </w:p>
          <w:p w14:paraId="0FF35F7A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},</w:t>
            </w:r>
          </w:p>
          <w:p w14:paraId="06A279A1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{</w:t>
            </w:r>
          </w:p>
          <w:p w14:paraId="2220D2B5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"id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"5778995a-e1bf-45b8-affa-663a9f3f4d04"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60402C97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"Scope"</w:t>
            </w:r>
          </w:p>
          <w:p w14:paraId="18FB7799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},</w:t>
            </w:r>
          </w:p>
          <w:p w14:paraId="0227DACA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{</w:t>
            </w:r>
          </w:p>
          <w:p w14:paraId="4E011F52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"id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"a42657d6-7f20-40e3-b6f0-cee03008a62a"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1C1B5F84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"Scope"</w:t>
            </w:r>
          </w:p>
          <w:p w14:paraId="612C0373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},</w:t>
            </w:r>
          </w:p>
          <w:p w14:paraId="708D2AF7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{</w:t>
            </w:r>
          </w:p>
          <w:p w14:paraId="72B63DEA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"id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"80e5b1bf-3ad0-4365-943a-0ec983009b67"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54722155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"type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"Scope"</w:t>
            </w:r>
          </w:p>
          <w:p w14:paraId="3975A64D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    }</w:t>
            </w:r>
          </w:p>
          <w:p w14:paraId="7179AB71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    ]</w:t>
            </w:r>
          </w:p>
          <w:p w14:paraId="63B2F53A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    }</w:t>
            </w:r>
          </w:p>
          <w:p w14:paraId="6376908E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],</w:t>
            </w:r>
          </w:p>
          <w:p w14:paraId="5694734C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samlMetadataUrl</w:t>
            </w:r>
            <w:proofErr w:type="spellEnd"/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1818110A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serviceManagementReference</w:t>
            </w:r>
            <w:proofErr w:type="spellEnd"/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6E526BB8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signInUrl</w:t>
            </w:r>
            <w:proofErr w:type="spellEnd"/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"https://devextranet.domusvi.com"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6AFB6FCC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signInAudience</w:t>
            </w:r>
            <w:proofErr w:type="spellEnd"/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AzureADMyOrg</w:t>
            </w:r>
            <w:proofErr w:type="spellEnd"/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,</w:t>
            </w:r>
          </w:p>
          <w:p w14:paraId="4AFCCBFC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"tags</w:t>
            </w:r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[],</w:t>
            </w:r>
          </w:p>
          <w:p w14:paraId="5F2A6B85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   </w:t>
            </w:r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tokenEncryptionKeyId</w:t>
            </w:r>
            <w:proofErr w:type="spellEnd"/>
            <w:proofErr w:type="gramStart"/>
            <w:r w:rsidRPr="006105B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fr-FR"/>
              </w:rPr>
              <w:t>"</w:t>
            </w: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:</w:t>
            </w:r>
            <w:proofErr w:type="gramEnd"/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 </w:t>
            </w:r>
            <w:proofErr w:type="spellStart"/>
            <w:r w:rsidRPr="006105B4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/>
              </w:rPr>
              <w:t>null</w:t>
            </w:r>
            <w:proofErr w:type="spellEnd"/>
          </w:p>
          <w:p w14:paraId="796BB982" w14:textId="77777777" w:rsidR="006105B4" w:rsidRPr="006105B4" w:rsidRDefault="006105B4" w:rsidP="006105B4">
            <w:pPr>
              <w:shd w:val="clear" w:color="auto" w:fill="FFFFFE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</w:pPr>
            <w:r w:rsidRPr="006105B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fr-FR"/>
              </w:rPr>
              <w:t>}</w:t>
            </w:r>
          </w:p>
          <w:p w14:paraId="1EFCA306" w14:textId="7C72DEB0" w:rsidR="00984CEE" w:rsidRDefault="00984CEE" w:rsidP="00984CEE">
            <w:pPr>
              <w:shd w:val="clear" w:color="auto" w:fill="FFFFFE"/>
              <w:spacing w:line="285" w:lineRule="atLeast"/>
              <w:contextualSpacing w:val="0"/>
            </w:pPr>
          </w:p>
        </w:tc>
      </w:tr>
    </w:tbl>
    <w:p w14:paraId="3BE5FFE7" w14:textId="77777777" w:rsidR="005162C3" w:rsidRDefault="005162C3" w:rsidP="008F7CB3">
      <w:pPr>
        <w:pStyle w:val="Paragraphedeliste"/>
        <w:spacing w:after="160" w:line="259" w:lineRule="auto"/>
      </w:pPr>
    </w:p>
    <w:p w14:paraId="657EC0C1" w14:textId="4B87B115" w:rsidR="008F7CB3" w:rsidRDefault="00C02F7B" w:rsidP="008F7CB3">
      <w:pPr>
        <w:pStyle w:val="Titre2"/>
      </w:pPr>
      <w:bookmarkStart w:id="13" w:name="_Toc97590118"/>
      <w:r>
        <w:t>Points à revoir</w:t>
      </w:r>
      <w:bookmarkEnd w:id="13"/>
    </w:p>
    <w:p w14:paraId="1EC9DB85" w14:textId="28005EB1" w:rsidR="00B53F33" w:rsidRDefault="00B53F33" w:rsidP="00B53F33">
      <w:pPr>
        <w:spacing w:after="0"/>
      </w:pPr>
    </w:p>
    <w:p w14:paraId="313D7548" w14:textId="623FB744" w:rsidR="00DF0857" w:rsidRDefault="00521917" w:rsidP="00B53F33">
      <w:pPr>
        <w:spacing w:after="0"/>
      </w:pPr>
      <w:r w:rsidRPr="008F5AF0">
        <w:rPr>
          <w:noProof/>
        </w:rPr>
        <w:lastRenderedPageBreak/>
        <w:drawing>
          <wp:inline distT="0" distB="0" distL="0" distR="0" wp14:anchorId="63A8DDEF" wp14:editId="0185B85E">
            <wp:extent cx="5760720" cy="3866515"/>
            <wp:effectExtent l="0" t="0" r="0" b="63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BA87C" w14:textId="77777777" w:rsidR="00715517" w:rsidRDefault="00715517" w:rsidP="00715517"/>
    <w:p w14:paraId="3AEB588A" w14:textId="2BFAA940" w:rsidR="00715517" w:rsidRDefault="00715517" w:rsidP="00715517">
      <w:proofErr w:type="gramStart"/>
      <w:r>
        <w:t>C’est pas</w:t>
      </w:r>
      <w:proofErr w:type="gramEnd"/>
      <w:r>
        <w:t xml:space="preserve"> </w:t>
      </w:r>
      <w:r w:rsidR="00913E23">
        <w:t xml:space="preserve">la </w:t>
      </w:r>
      <w:r>
        <w:t>même</w:t>
      </w:r>
      <w:r w:rsidR="004D70C3">
        <w:t xml:space="preserve"> configuration</w:t>
      </w:r>
      <w:r>
        <w:t xml:space="preserve"> en prod !!</w:t>
      </w:r>
    </w:p>
    <w:p w14:paraId="4166A097" w14:textId="6BC6B80D" w:rsidR="00715517" w:rsidRDefault="00715517" w:rsidP="00FD5B98">
      <w:r w:rsidRPr="00C0692E">
        <w:rPr>
          <w:noProof/>
        </w:rPr>
        <w:drawing>
          <wp:inline distT="0" distB="0" distL="0" distR="0" wp14:anchorId="1C71F663" wp14:editId="5B0603E9">
            <wp:extent cx="5760720" cy="3025140"/>
            <wp:effectExtent l="0" t="0" r="0" b="381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9D248" w14:textId="409D238F" w:rsidR="001F1EA3" w:rsidRDefault="00A02737" w:rsidP="00FD5B98">
      <w:r>
        <w:t>La partie Applications de bureau et mobiles n’existe pas en Prod et en QAS.</w:t>
      </w:r>
    </w:p>
    <w:p w14:paraId="005F5463" w14:textId="77777777" w:rsidR="00A02737" w:rsidRDefault="00A02737" w:rsidP="00FD5B98"/>
    <w:p w14:paraId="7E334F5E" w14:textId="6D0C7F98" w:rsidR="001F1EA3" w:rsidRDefault="001F1EA3" w:rsidP="00FD5B98">
      <w:r w:rsidRPr="001F1EA3">
        <w:rPr>
          <w:noProof/>
        </w:rPr>
        <w:lastRenderedPageBreak/>
        <w:drawing>
          <wp:inline distT="0" distB="0" distL="0" distR="0" wp14:anchorId="1387EB2C" wp14:editId="2AB0DEC4">
            <wp:extent cx="5760720" cy="2442845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DF95" w14:textId="3244F820" w:rsidR="00A02737" w:rsidRDefault="00A02737" w:rsidP="00FD5B98">
      <w:r>
        <w:t>Les 3 cases à cocher sont cochées qu’en PROD !</w:t>
      </w:r>
    </w:p>
    <w:p w14:paraId="36109D70" w14:textId="77777777" w:rsidR="003E406D" w:rsidRDefault="003E406D" w:rsidP="00FD5B98"/>
    <w:p w14:paraId="343E7337" w14:textId="7C1CC552" w:rsidR="003E406D" w:rsidRDefault="003E406D" w:rsidP="00FD5B98">
      <w:r w:rsidRPr="003E406D">
        <w:rPr>
          <w:noProof/>
        </w:rPr>
        <w:drawing>
          <wp:inline distT="0" distB="0" distL="0" distR="0" wp14:anchorId="76CAD90A" wp14:editId="2E0A2491">
            <wp:extent cx="5760720" cy="251460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26150" w14:textId="77777777" w:rsidR="003E406D" w:rsidRDefault="003E406D" w:rsidP="00FD5B98"/>
    <w:p w14:paraId="63FD2F76" w14:textId="674D0332" w:rsidR="003E406D" w:rsidRDefault="00110793" w:rsidP="00110793">
      <w:proofErr w:type="spellStart"/>
      <w:r w:rsidRPr="00110793">
        <w:t>AuthExtSvc.WebApi</w:t>
      </w:r>
      <w:proofErr w:type="spellEnd"/>
      <w:r>
        <w:t xml:space="preserve"> version MSAL déclenche une exception</w:t>
      </w:r>
      <w:r w:rsidR="003A1DDE">
        <w:t xml:space="preserve"> ci-dessous. Pour la corriger il faut cocher « Oui » client publique pour Porta</w:t>
      </w:r>
      <w:r w:rsidR="00187562">
        <w:t xml:space="preserve">il Api </w:t>
      </w:r>
      <w:proofErr w:type="spellStart"/>
      <w:r w:rsidR="00187562">
        <w:t>External</w:t>
      </w:r>
      <w:proofErr w:type="spellEnd"/>
      <w:r w:rsidR="00187562">
        <w:t> !!</w:t>
      </w:r>
    </w:p>
    <w:p w14:paraId="3B23A5B7" w14:textId="77777777" w:rsidR="003A1DDE" w:rsidRDefault="003A1DDE" w:rsidP="00110793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87562" w14:paraId="2089DF3A" w14:textId="77777777" w:rsidTr="00187562">
        <w:tc>
          <w:tcPr>
            <w:tcW w:w="9062" w:type="dxa"/>
          </w:tcPr>
          <w:p w14:paraId="54083D92" w14:textId="77777777" w:rsidR="00187562" w:rsidRDefault="00187562" w:rsidP="00187562">
            <w:r>
              <w:t xml:space="preserve">A configuration issue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preventing</w:t>
            </w:r>
            <w:proofErr w:type="spellEnd"/>
            <w:r>
              <w:t xml:space="preserve"> </w:t>
            </w:r>
            <w:proofErr w:type="spellStart"/>
            <w:r>
              <w:t>authentication</w:t>
            </w:r>
            <w:proofErr w:type="spellEnd"/>
            <w:r>
              <w:t xml:space="preserve"> - check the </w:t>
            </w:r>
            <w:proofErr w:type="spellStart"/>
            <w:r>
              <w:t>error</w:t>
            </w:r>
            <w:proofErr w:type="spellEnd"/>
            <w:r>
              <w:t xml:space="preserve"> message </w:t>
            </w:r>
            <w:proofErr w:type="spellStart"/>
            <w:r>
              <w:t>from</w:t>
            </w:r>
            <w:proofErr w:type="spellEnd"/>
            <w:r>
              <w:t xml:space="preserve"> the server for </w:t>
            </w:r>
            <w:proofErr w:type="spellStart"/>
            <w:r>
              <w:t>details</w:t>
            </w:r>
            <w:proofErr w:type="spellEnd"/>
            <w:r>
              <w:t xml:space="preserve">. You can </w:t>
            </w:r>
            <w:proofErr w:type="spellStart"/>
            <w:r>
              <w:t>modify</w:t>
            </w:r>
            <w:proofErr w:type="spellEnd"/>
            <w:r>
              <w:t xml:space="preserve"> the configuration in the application registration portal. </w:t>
            </w:r>
            <w:proofErr w:type="spellStart"/>
            <w:r>
              <w:t>See</w:t>
            </w:r>
            <w:proofErr w:type="spellEnd"/>
            <w:r>
              <w:t xml:space="preserve"> https://aka.ms/msal-net-invalid-client for </w:t>
            </w:r>
            <w:proofErr w:type="spellStart"/>
            <w:r>
              <w:t>details</w:t>
            </w:r>
            <w:proofErr w:type="spellEnd"/>
            <w:r>
              <w:t xml:space="preserve">.  Original </w:t>
            </w:r>
            <w:proofErr w:type="gramStart"/>
            <w:r>
              <w:t>exception:</w:t>
            </w:r>
            <w:proofErr w:type="gramEnd"/>
            <w:r>
              <w:t xml:space="preserve"> AADSTS7000218: The </w:t>
            </w:r>
            <w:proofErr w:type="spellStart"/>
            <w:r>
              <w:t>request</w:t>
            </w:r>
            <w:proofErr w:type="spellEnd"/>
            <w:r>
              <w:t xml:space="preserve"> body must </w:t>
            </w:r>
            <w:proofErr w:type="spellStart"/>
            <w:r>
              <w:t>contain</w:t>
            </w:r>
            <w:proofErr w:type="spellEnd"/>
            <w:r>
              <w:t xml:space="preserve"> the </w:t>
            </w:r>
            <w:proofErr w:type="spellStart"/>
            <w:r>
              <w:t>following</w:t>
            </w:r>
            <w:proofErr w:type="spellEnd"/>
            <w:r>
              <w:t xml:space="preserve"> </w:t>
            </w:r>
            <w:proofErr w:type="spellStart"/>
            <w:r>
              <w:t>parameter</w:t>
            </w:r>
            <w:proofErr w:type="spellEnd"/>
            <w:r>
              <w:t>: '</w:t>
            </w:r>
            <w:proofErr w:type="spellStart"/>
            <w:r>
              <w:t>client_assertion</w:t>
            </w:r>
            <w:proofErr w:type="spellEnd"/>
            <w:r>
              <w:t>' or '</w:t>
            </w:r>
            <w:proofErr w:type="spellStart"/>
            <w:r>
              <w:t>client_secret</w:t>
            </w:r>
            <w:proofErr w:type="spellEnd"/>
            <w:r>
              <w:t>'.</w:t>
            </w:r>
          </w:p>
          <w:p w14:paraId="5B2EFE2D" w14:textId="77777777" w:rsidR="00187562" w:rsidRDefault="00187562" w:rsidP="00187562">
            <w:r>
              <w:t xml:space="preserve">Trace </w:t>
            </w:r>
            <w:proofErr w:type="gramStart"/>
            <w:r>
              <w:t>ID:</w:t>
            </w:r>
            <w:proofErr w:type="gramEnd"/>
            <w:r>
              <w:t xml:space="preserve"> 3308bfe9-588e-4054-ac16-a4c990392d00</w:t>
            </w:r>
          </w:p>
          <w:p w14:paraId="34D9F305" w14:textId="77777777" w:rsidR="00187562" w:rsidRDefault="00187562" w:rsidP="00187562">
            <w:proofErr w:type="spellStart"/>
            <w:r>
              <w:t>Correlation</w:t>
            </w:r>
            <w:proofErr w:type="spellEnd"/>
            <w:r>
              <w:t xml:space="preserve"> </w:t>
            </w:r>
            <w:proofErr w:type="gramStart"/>
            <w:r>
              <w:t>ID:</w:t>
            </w:r>
            <w:proofErr w:type="gramEnd"/>
            <w:r>
              <w:t xml:space="preserve"> edc09f3b-441c-437e-9134-1c2404784664</w:t>
            </w:r>
          </w:p>
          <w:p w14:paraId="284CC529" w14:textId="77777777" w:rsidR="00187562" w:rsidRDefault="00187562" w:rsidP="00187562">
            <w:proofErr w:type="gramStart"/>
            <w:r>
              <w:t>Timestamp:</w:t>
            </w:r>
            <w:proofErr w:type="gramEnd"/>
            <w:r>
              <w:t xml:space="preserve"> 2022-02-11 17:00:47Z</w:t>
            </w:r>
          </w:p>
          <w:p w14:paraId="24346E2B" w14:textId="77777777" w:rsidR="00187562" w:rsidRDefault="00187562" w:rsidP="00187562"/>
          <w:p w14:paraId="0A732AE9" w14:textId="77777777" w:rsidR="00187562" w:rsidRPr="001C2CF9" w:rsidRDefault="00187562" w:rsidP="00187562">
            <w:r>
              <w:t xml:space="preserve">{"error":"invalid_client","error_description":"AADSTS7000218: The </w:t>
            </w:r>
            <w:proofErr w:type="spellStart"/>
            <w:r>
              <w:t>request</w:t>
            </w:r>
            <w:proofErr w:type="spellEnd"/>
            <w:r>
              <w:t xml:space="preserve"> body must </w:t>
            </w:r>
            <w:proofErr w:type="spellStart"/>
            <w:r>
              <w:t>contain</w:t>
            </w:r>
            <w:proofErr w:type="spellEnd"/>
            <w:r>
              <w:t xml:space="preserve"> the </w:t>
            </w:r>
            <w:proofErr w:type="spellStart"/>
            <w:r>
              <w:t>following</w:t>
            </w:r>
            <w:proofErr w:type="spellEnd"/>
            <w:r>
              <w:t xml:space="preserve"> </w:t>
            </w:r>
            <w:proofErr w:type="spellStart"/>
            <w:r>
              <w:t>parameter</w:t>
            </w:r>
            <w:proofErr w:type="spellEnd"/>
            <w:r>
              <w:t>: '</w:t>
            </w:r>
            <w:proofErr w:type="spellStart"/>
            <w:r>
              <w:t>client_assertion</w:t>
            </w:r>
            <w:proofErr w:type="spellEnd"/>
            <w:r>
              <w:t>' or '</w:t>
            </w:r>
            <w:proofErr w:type="spellStart"/>
            <w:r>
              <w:t>client_secret</w:t>
            </w:r>
            <w:proofErr w:type="spellEnd"/>
            <w:r>
              <w:t>'.\r\</w:t>
            </w:r>
            <w:proofErr w:type="spellStart"/>
            <w:r>
              <w:t>nTrace</w:t>
            </w:r>
            <w:proofErr w:type="spellEnd"/>
            <w:r>
              <w:t xml:space="preserve"> ID: 3308bfe9-588e-4054-ac16-a4c990392d00\r\</w:t>
            </w:r>
            <w:proofErr w:type="spellStart"/>
            <w:r>
              <w:t>nCorrelation</w:t>
            </w:r>
            <w:proofErr w:type="spellEnd"/>
            <w:r>
              <w:t xml:space="preserve"> ID: edc09f3b-441c-437e-9134-1c2404784664\r\</w:t>
            </w:r>
            <w:proofErr w:type="spellStart"/>
            <w:r>
              <w:t>nTimestamp</w:t>
            </w:r>
            <w:proofErr w:type="spellEnd"/>
            <w:r>
              <w:t>: 2022-02-11 17:00:47Z","error_codes":[7000218],"timestamp":"2022-02-11 17:00:47Z","trace_id":"3308bfe9-588e-4054-ac16-a4c990392d00","correlation_id":"edc09f3b-441c-437e-9134-1c2404784664","error_uri":"https://login.microsoftonline.com/error?code=7000218"}</w:t>
            </w:r>
          </w:p>
          <w:p w14:paraId="528056AC" w14:textId="77777777" w:rsidR="00187562" w:rsidRDefault="00187562" w:rsidP="00110793"/>
        </w:tc>
      </w:tr>
    </w:tbl>
    <w:p w14:paraId="2E28DD41" w14:textId="77777777" w:rsidR="00187562" w:rsidRDefault="00187562" w:rsidP="00110793"/>
    <w:sectPr w:rsidR="00187562" w:rsidSect="00091B9E">
      <w:headerReference w:type="default" r:id="rId38"/>
      <w:footerReference w:type="default" r:id="rId39"/>
      <w:pgSz w:w="11906" w:h="16838"/>
      <w:pgMar w:top="1394" w:right="1417" w:bottom="1417" w:left="1417" w:header="426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EB2D0E" w14:textId="77777777" w:rsidR="00DE0989" w:rsidRDefault="00DE0989" w:rsidP="00341BFA">
      <w:pPr>
        <w:spacing w:after="0" w:line="240" w:lineRule="auto"/>
      </w:pPr>
      <w:r>
        <w:separator/>
      </w:r>
    </w:p>
  </w:endnote>
  <w:endnote w:type="continuationSeparator" w:id="0">
    <w:p w14:paraId="2F2B5CAD" w14:textId="77777777" w:rsidR="00DE0989" w:rsidRDefault="00DE0989" w:rsidP="00341B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11323098"/>
      <w:docPartObj>
        <w:docPartGallery w:val="Page Numbers (Bottom of Page)"/>
        <w:docPartUnique/>
      </w:docPartObj>
    </w:sdtPr>
    <w:sdtEndPr/>
    <w:sdtContent>
      <w:p w14:paraId="4A7C3C46" w14:textId="77777777" w:rsidR="007D2A75" w:rsidRDefault="007D2A75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  <w:p w14:paraId="5F07D11E" w14:textId="77777777" w:rsidR="007D2A75" w:rsidRDefault="007D2A7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0F6FC6" w14:textId="77777777" w:rsidR="00DE0989" w:rsidRDefault="00DE0989" w:rsidP="00341BFA">
      <w:pPr>
        <w:spacing w:after="0" w:line="240" w:lineRule="auto"/>
      </w:pPr>
      <w:r>
        <w:separator/>
      </w:r>
    </w:p>
  </w:footnote>
  <w:footnote w:type="continuationSeparator" w:id="0">
    <w:p w14:paraId="5D506C9C" w14:textId="77777777" w:rsidR="00DE0989" w:rsidRDefault="00DE0989" w:rsidP="00341B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40"/>
      <w:gridCol w:w="4532"/>
    </w:tblGrid>
    <w:tr w:rsidR="007D2A75" w14:paraId="0F4D3881" w14:textId="77777777" w:rsidTr="00CD58B1">
      <w:tc>
        <w:tcPr>
          <w:tcW w:w="4606" w:type="dxa"/>
        </w:tcPr>
        <w:p w14:paraId="0B1262C7" w14:textId="61A2C7D7" w:rsidR="007D2A75" w:rsidRDefault="00FF791B" w:rsidP="00CF7717">
          <w:pPr>
            <w:pStyle w:val="En-tte"/>
          </w:pPr>
          <w:r w:rsidRPr="00FF791B">
            <w:t>Déploiement Azure</w:t>
          </w:r>
        </w:p>
      </w:tc>
      <w:tc>
        <w:tcPr>
          <w:tcW w:w="4606" w:type="dxa"/>
        </w:tcPr>
        <w:p w14:paraId="3383977A" w14:textId="77777777" w:rsidR="007D2A75" w:rsidRDefault="000C6753" w:rsidP="00CD58B1">
          <w:pPr>
            <w:pStyle w:val="En-tte"/>
            <w:jc w:val="right"/>
          </w:pPr>
          <w:r>
            <w:fldChar w:fldCharType="begin"/>
          </w:r>
          <w:r>
            <w:instrText xml:space="preserve"> DOCPROPERTY  Company  \* MERGEFORMAT </w:instrText>
          </w:r>
          <w:r>
            <w:fldChar w:fldCharType="separate"/>
          </w:r>
          <w:proofErr w:type="spellStart"/>
          <w:r w:rsidR="007D2A75">
            <w:t>DomusVi</w:t>
          </w:r>
          <w:proofErr w:type="spellEnd"/>
          <w:r>
            <w:fldChar w:fldCharType="end"/>
          </w:r>
        </w:p>
      </w:tc>
    </w:tr>
  </w:tbl>
  <w:p w14:paraId="709E88E4" w14:textId="77777777" w:rsidR="007D2A75" w:rsidRDefault="007D2A75" w:rsidP="00CD58B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F63CC"/>
    <w:multiLevelType w:val="hybridMultilevel"/>
    <w:tmpl w:val="C9926F7C"/>
    <w:lvl w:ilvl="0" w:tplc="040C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0F637FE7"/>
    <w:multiLevelType w:val="hybridMultilevel"/>
    <w:tmpl w:val="87BA930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EE4083"/>
    <w:multiLevelType w:val="multilevel"/>
    <w:tmpl w:val="3AE2453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44B2C24"/>
    <w:multiLevelType w:val="hybridMultilevel"/>
    <w:tmpl w:val="5E8444B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316F39"/>
    <w:multiLevelType w:val="hybridMultilevel"/>
    <w:tmpl w:val="F69200E4"/>
    <w:lvl w:ilvl="0" w:tplc="040C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5" w15:restartNumberingAfterBreak="0">
    <w:nsid w:val="1C981E2F"/>
    <w:multiLevelType w:val="hybridMultilevel"/>
    <w:tmpl w:val="4FB07BBA"/>
    <w:lvl w:ilvl="0" w:tplc="040C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1D5618C7"/>
    <w:multiLevelType w:val="hybridMultilevel"/>
    <w:tmpl w:val="72046D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1D2B4F"/>
    <w:multiLevelType w:val="hybridMultilevel"/>
    <w:tmpl w:val="A13CEA0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/>
        <w:sz w:val="19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CB0CD5"/>
    <w:multiLevelType w:val="hybridMultilevel"/>
    <w:tmpl w:val="F95E5116"/>
    <w:lvl w:ilvl="0" w:tplc="040C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73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89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05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9" w15:restartNumberingAfterBreak="0">
    <w:nsid w:val="2AE30E3A"/>
    <w:multiLevelType w:val="hybridMultilevel"/>
    <w:tmpl w:val="D6B2F3A2"/>
    <w:lvl w:ilvl="0" w:tplc="040C0001">
      <w:start w:val="1"/>
      <w:numFmt w:val="bullet"/>
      <w:lvlText w:val=""/>
      <w:lvlJc w:val="left"/>
      <w:pPr>
        <w:ind w:left="165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37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9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81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53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5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7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9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416" w:hanging="360"/>
      </w:pPr>
      <w:rPr>
        <w:rFonts w:ascii="Wingdings" w:hAnsi="Wingdings" w:hint="default"/>
      </w:rPr>
    </w:lvl>
  </w:abstractNum>
  <w:abstractNum w:abstractNumId="10" w15:restartNumberingAfterBreak="0">
    <w:nsid w:val="30196958"/>
    <w:multiLevelType w:val="hybridMultilevel"/>
    <w:tmpl w:val="4ADC4086"/>
    <w:lvl w:ilvl="0" w:tplc="040C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34F85D9C"/>
    <w:multiLevelType w:val="hybridMultilevel"/>
    <w:tmpl w:val="A13E4988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39E71FF6"/>
    <w:multiLevelType w:val="hybridMultilevel"/>
    <w:tmpl w:val="B306642A"/>
    <w:lvl w:ilvl="0" w:tplc="040C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3" w15:restartNumberingAfterBreak="0">
    <w:nsid w:val="3DF100DD"/>
    <w:multiLevelType w:val="hybridMultilevel"/>
    <w:tmpl w:val="98B006F8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45A34C9B"/>
    <w:multiLevelType w:val="hybridMultilevel"/>
    <w:tmpl w:val="5E6A84B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461D18"/>
    <w:multiLevelType w:val="hybridMultilevel"/>
    <w:tmpl w:val="B01C8FC2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0EC31C3"/>
    <w:multiLevelType w:val="hybridMultilevel"/>
    <w:tmpl w:val="9864DD50"/>
    <w:lvl w:ilvl="0" w:tplc="4008BD0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D709E3"/>
    <w:multiLevelType w:val="hybridMultilevel"/>
    <w:tmpl w:val="45BCA9D2"/>
    <w:lvl w:ilvl="0" w:tplc="CEE4A812">
      <w:numFmt w:val="bullet"/>
      <w:lvlText w:val=""/>
      <w:lvlJc w:val="left"/>
      <w:pPr>
        <w:ind w:left="720" w:hanging="360"/>
      </w:pPr>
      <w:rPr>
        <w:rFonts w:ascii="Wingdings" w:eastAsiaTheme="minorHAnsi" w:hAnsi="Wingdings" w:cs="Consolas" w:hint="default"/>
        <w:color w:val="000000"/>
        <w:sz w:val="19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957AFF"/>
    <w:multiLevelType w:val="hybridMultilevel"/>
    <w:tmpl w:val="B082D7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185FC5"/>
    <w:multiLevelType w:val="hybridMultilevel"/>
    <w:tmpl w:val="B35A22C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8C15B0"/>
    <w:multiLevelType w:val="hybridMultilevel"/>
    <w:tmpl w:val="B8B2045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AD0FBD"/>
    <w:multiLevelType w:val="hybridMultilevel"/>
    <w:tmpl w:val="55D0A062"/>
    <w:lvl w:ilvl="0" w:tplc="D868B1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2F5BBA"/>
    <w:multiLevelType w:val="hybridMultilevel"/>
    <w:tmpl w:val="63E854C6"/>
    <w:lvl w:ilvl="0" w:tplc="040C0001">
      <w:start w:val="1"/>
      <w:numFmt w:val="bullet"/>
      <w:lvlText w:val=""/>
      <w:lvlJc w:val="left"/>
      <w:pPr>
        <w:ind w:left="201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73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89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05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23" w15:restartNumberingAfterBreak="0">
    <w:nsid w:val="7E18442D"/>
    <w:multiLevelType w:val="hybridMultilevel"/>
    <w:tmpl w:val="84460CE2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</w:num>
  <w:num w:numId="3">
    <w:abstractNumId w:val="19"/>
  </w:num>
  <w:num w:numId="4">
    <w:abstractNumId w:val="16"/>
  </w:num>
  <w:num w:numId="5">
    <w:abstractNumId w:val="11"/>
  </w:num>
  <w:num w:numId="6">
    <w:abstractNumId w:val="12"/>
  </w:num>
  <w:num w:numId="7">
    <w:abstractNumId w:val="4"/>
  </w:num>
  <w:num w:numId="8">
    <w:abstractNumId w:val="14"/>
  </w:num>
  <w:num w:numId="9">
    <w:abstractNumId w:val="21"/>
  </w:num>
  <w:num w:numId="10">
    <w:abstractNumId w:val="18"/>
  </w:num>
  <w:num w:numId="11">
    <w:abstractNumId w:val="10"/>
  </w:num>
  <w:num w:numId="12">
    <w:abstractNumId w:val="23"/>
  </w:num>
  <w:num w:numId="13">
    <w:abstractNumId w:val="0"/>
  </w:num>
  <w:num w:numId="14">
    <w:abstractNumId w:val="13"/>
  </w:num>
  <w:num w:numId="15">
    <w:abstractNumId w:val="9"/>
  </w:num>
  <w:num w:numId="16">
    <w:abstractNumId w:val="15"/>
  </w:num>
  <w:num w:numId="17">
    <w:abstractNumId w:val="3"/>
  </w:num>
  <w:num w:numId="18">
    <w:abstractNumId w:val="20"/>
  </w:num>
  <w:num w:numId="19">
    <w:abstractNumId w:val="1"/>
  </w:num>
  <w:num w:numId="20">
    <w:abstractNumId w:val="6"/>
  </w:num>
  <w:num w:numId="21">
    <w:abstractNumId w:val="22"/>
  </w:num>
  <w:num w:numId="22">
    <w:abstractNumId w:val="5"/>
  </w:num>
  <w:num w:numId="23">
    <w:abstractNumId w:val="8"/>
  </w:num>
  <w:num w:numId="24">
    <w:abstractNumId w:val="2"/>
  </w:num>
  <w:num w:numId="25">
    <w:abstractNumId w:val="7"/>
  </w:num>
  <w:num w:numId="26">
    <w:abstractNumId w:val="2"/>
  </w:num>
  <w:num w:numId="27">
    <w:abstractNumId w:val="2"/>
  </w:num>
  <w:num w:numId="28">
    <w:abstractNumId w:val="2"/>
  </w:num>
  <w:num w:numId="29">
    <w:abstractNumId w:val="17"/>
  </w:num>
  <w:num w:numId="30">
    <w:abstractNumId w:val="2"/>
  </w:num>
  <w:num w:numId="31">
    <w:abstractNumId w:val="2"/>
  </w:num>
  <w:num w:numId="32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5A61"/>
    <w:rsid w:val="00003EFC"/>
    <w:rsid w:val="000041EA"/>
    <w:rsid w:val="00005554"/>
    <w:rsid w:val="00014E2E"/>
    <w:rsid w:val="0002053C"/>
    <w:rsid w:val="000219FE"/>
    <w:rsid w:val="00023A4C"/>
    <w:rsid w:val="000247F8"/>
    <w:rsid w:val="0002616A"/>
    <w:rsid w:val="000271E8"/>
    <w:rsid w:val="00027BF5"/>
    <w:rsid w:val="00030493"/>
    <w:rsid w:val="000321F9"/>
    <w:rsid w:val="00052099"/>
    <w:rsid w:val="00080989"/>
    <w:rsid w:val="0008168A"/>
    <w:rsid w:val="00083978"/>
    <w:rsid w:val="00091B9E"/>
    <w:rsid w:val="00094116"/>
    <w:rsid w:val="000A1862"/>
    <w:rsid w:val="000A1A70"/>
    <w:rsid w:val="000A25A0"/>
    <w:rsid w:val="000B2068"/>
    <w:rsid w:val="000B2B50"/>
    <w:rsid w:val="000B3650"/>
    <w:rsid w:val="000B367A"/>
    <w:rsid w:val="000B7ACB"/>
    <w:rsid w:val="000C3A3C"/>
    <w:rsid w:val="000C406B"/>
    <w:rsid w:val="000C53EA"/>
    <w:rsid w:val="000C61A1"/>
    <w:rsid w:val="000C6753"/>
    <w:rsid w:val="000D64FC"/>
    <w:rsid w:val="000E070B"/>
    <w:rsid w:val="000E399E"/>
    <w:rsid w:val="00102524"/>
    <w:rsid w:val="00102B0B"/>
    <w:rsid w:val="00104D74"/>
    <w:rsid w:val="00106DD7"/>
    <w:rsid w:val="00110793"/>
    <w:rsid w:val="00124E8C"/>
    <w:rsid w:val="00125304"/>
    <w:rsid w:val="00126EEF"/>
    <w:rsid w:val="00127A94"/>
    <w:rsid w:val="001369F3"/>
    <w:rsid w:val="00142401"/>
    <w:rsid w:val="001461BD"/>
    <w:rsid w:val="0016084C"/>
    <w:rsid w:val="00167195"/>
    <w:rsid w:val="00167AA2"/>
    <w:rsid w:val="00173175"/>
    <w:rsid w:val="001802E6"/>
    <w:rsid w:val="00184409"/>
    <w:rsid w:val="00184CAE"/>
    <w:rsid w:val="00187562"/>
    <w:rsid w:val="00193672"/>
    <w:rsid w:val="001A0C74"/>
    <w:rsid w:val="001A25D6"/>
    <w:rsid w:val="001A3F4A"/>
    <w:rsid w:val="001B2C96"/>
    <w:rsid w:val="001B50AE"/>
    <w:rsid w:val="001C2CF9"/>
    <w:rsid w:val="001C5DCB"/>
    <w:rsid w:val="001D0EC9"/>
    <w:rsid w:val="001F1EA3"/>
    <w:rsid w:val="001F5C5B"/>
    <w:rsid w:val="00217887"/>
    <w:rsid w:val="00245A4C"/>
    <w:rsid w:val="002472E8"/>
    <w:rsid w:val="00247A20"/>
    <w:rsid w:val="002516D4"/>
    <w:rsid w:val="00260AF1"/>
    <w:rsid w:val="00275E3B"/>
    <w:rsid w:val="00276163"/>
    <w:rsid w:val="00276EB5"/>
    <w:rsid w:val="0027700D"/>
    <w:rsid w:val="00287021"/>
    <w:rsid w:val="00292C45"/>
    <w:rsid w:val="002A6C0E"/>
    <w:rsid w:val="002A7919"/>
    <w:rsid w:val="002B305D"/>
    <w:rsid w:val="002C5C3C"/>
    <w:rsid w:val="002D06FD"/>
    <w:rsid w:val="002D1569"/>
    <w:rsid w:val="002D70C9"/>
    <w:rsid w:val="002E744D"/>
    <w:rsid w:val="002F6BE2"/>
    <w:rsid w:val="002F6F3B"/>
    <w:rsid w:val="00301DFC"/>
    <w:rsid w:val="00302C1A"/>
    <w:rsid w:val="003054B3"/>
    <w:rsid w:val="00307B3E"/>
    <w:rsid w:val="00311DB1"/>
    <w:rsid w:val="00313F6E"/>
    <w:rsid w:val="0031615E"/>
    <w:rsid w:val="003215E3"/>
    <w:rsid w:val="00322ABF"/>
    <w:rsid w:val="00322B7D"/>
    <w:rsid w:val="00323ACF"/>
    <w:rsid w:val="0033387C"/>
    <w:rsid w:val="00337E74"/>
    <w:rsid w:val="00341BFA"/>
    <w:rsid w:val="00345312"/>
    <w:rsid w:val="003543F4"/>
    <w:rsid w:val="00367D51"/>
    <w:rsid w:val="00375F9E"/>
    <w:rsid w:val="00380128"/>
    <w:rsid w:val="003870BB"/>
    <w:rsid w:val="00387A1A"/>
    <w:rsid w:val="00391C64"/>
    <w:rsid w:val="003968D7"/>
    <w:rsid w:val="003A1DDE"/>
    <w:rsid w:val="003A582C"/>
    <w:rsid w:val="003A7526"/>
    <w:rsid w:val="003B428A"/>
    <w:rsid w:val="003C3BE5"/>
    <w:rsid w:val="003C7B1C"/>
    <w:rsid w:val="003D0128"/>
    <w:rsid w:val="003D30D2"/>
    <w:rsid w:val="003E034C"/>
    <w:rsid w:val="003E1673"/>
    <w:rsid w:val="003E406D"/>
    <w:rsid w:val="00400E4D"/>
    <w:rsid w:val="00401C0D"/>
    <w:rsid w:val="00401DA6"/>
    <w:rsid w:val="004023F0"/>
    <w:rsid w:val="00402A03"/>
    <w:rsid w:val="0040372B"/>
    <w:rsid w:val="0041010D"/>
    <w:rsid w:val="004120CC"/>
    <w:rsid w:val="0041656A"/>
    <w:rsid w:val="004177D9"/>
    <w:rsid w:val="00420FD3"/>
    <w:rsid w:val="004210DE"/>
    <w:rsid w:val="00422B87"/>
    <w:rsid w:val="004257A0"/>
    <w:rsid w:val="00431138"/>
    <w:rsid w:val="004356CD"/>
    <w:rsid w:val="00437FF8"/>
    <w:rsid w:val="004426EB"/>
    <w:rsid w:val="00450AD3"/>
    <w:rsid w:val="00462EA8"/>
    <w:rsid w:val="004634C7"/>
    <w:rsid w:val="00465B91"/>
    <w:rsid w:val="00467DAB"/>
    <w:rsid w:val="00475F67"/>
    <w:rsid w:val="004766A5"/>
    <w:rsid w:val="00481959"/>
    <w:rsid w:val="004827BB"/>
    <w:rsid w:val="00490C7C"/>
    <w:rsid w:val="004A088D"/>
    <w:rsid w:val="004A1BEF"/>
    <w:rsid w:val="004A7206"/>
    <w:rsid w:val="004B2247"/>
    <w:rsid w:val="004B3600"/>
    <w:rsid w:val="004B7E5E"/>
    <w:rsid w:val="004C4343"/>
    <w:rsid w:val="004C72C4"/>
    <w:rsid w:val="004D70C3"/>
    <w:rsid w:val="005015BD"/>
    <w:rsid w:val="00514377"/>
    <w:rsid w:val="00515403"/>
    <w:rsid w:val="005162C3"/>
    <w:rsid w:val="00521917"/>
    <w:rsid w:val="005225CF"/>
    <w:rsid w:val="00530456"/>
    <w:rsid w:val="00542E1B"/>
    <w:rsid w:val="00544679"/>
    <w:rsid w:val="00557293"/>
    <w:rsid w:val="00571534"/>
    <w:rsid w:val="005777C5"/>
    <w:rsid w:val="005838D2"/>
    <w:rsid w:val="00584F4D"/>
    <w:rsid w:val="00586E6E"/>
    <w:rsid w:val="0059695C"/>
    <w:rsid w:val="005B5D12"/>
    <w:rsid w:val="005B66B8"/>
    <w:rsid w:val="005C4328"/>
    <w:rsid w:val="005C59B7"/>
    <w:rsid w:val="005C7972"/>
    <w:rsid w:val="005D326F"/>
    <w:rsid w:val="005D50E8"/>
    <w:rsid w:val="005F14D6"/>
    <w:rsid w:val="006105B4"/>
    <w:rsid w:val="0061301F"/>
    <w:rsid w:val="006269AA"/>
    <w:rsid w:val="00630837"/>
    <w:rsid w:val="00635A61"/>
    <w:rsid w:val="006373C6"/>
    <w:rsid w:val="00643AD5"/>
    <w:rsid w:val="006505D5"/>
    <w:rsid w:val="00651BAB"/>
    <w:rsid w:val="00655FDF"/>
    <w:rsid w:val="00656C86"/>
    <w:rsid w:val="00661A45"/>
    <w:rsid w:val="00661C86"/>
    <w:rsid w:val="00665649"/>
    <w:rsid w:val="00665D94"/>
    <w:rsid w:val="00670F58"/>
    <w:rsid w:val="0068326B"/>
    <w:rsid w:val="00684F57"/>
    <w:rsid w:val="0068559A"/>
    <w:rsid w:val="006912B0"/>
    <w:rsid w:val="006919D5"/>
    <w:rsid w:val="00697DFE"/>
    <w:rsid w:val="006A04AF"/>
    <w:rsid w:val="006A1DB0"/>
    <w:rsid w:val="006B4EA1"/>
    <w:rsid w:val="006C0D63"/>
    <w:rsid w:val="006C6349"/>
    <w:rsid w:val="006D50A4"/>
    <w:rsid w:val="006E2121"/>
    <w:rsid w:val="006E6CA2"/>
    <w:rsid w:val="006F17D0"/>
    <w:rsid w:val="007021BA"/>
    <w:rsid w:val="007033BD"/>
    <w:rsid w:val="00707CE0"/>
    <w:rsid w:val="00711D32"/>
    <w:rsid w:val="00711FF4"/>
    <w:rsid w:val="00715517"/>
    <w:rsid w:val="007178B1"/>
    <w:rsid w:val="007201B2"/>
    <w:rsid w:val="0072367C"/>
    <w:rsid w:val="007259FC"/>
    <w:rsid w:val="0073174F"/>
    <w:rsid w:val="007360BC"/>
    <w:rsid w:val="00743A4F"/>
    <w:rsid w:val="0074570F"/>
    <w:rsid w:val="0075144D"/>
    <w:rsid w:val="00751B64"/>
    <w:rsid w:val="00752D9C"/>
    <w:rsid w:val="00761ADD"/>
    <w:rsid w:val="00772785"/>
    <w:rsid w:val="0078400D"/>
    <w:rsid w:val="00787D91"/>
    <w:rsid w:val="007A37B5"/>
    <w:rsid w:val="007A7327"/>
    <w:rsid w:val="007A759F"/>
    <w:rsid w:val="007B0C26"/>
    <w:rsid w:val="007B244A"/>
    <w:rsid w:val="007B3DFC"/>
    <w:rsid w:val="007B4496"/>
    <w:rsid w:val="007B64CB"/>
    <w:rsid w:val="007D2A75"/>
    <w:rsid w:val="007E34F1"/>
    <w:rsid w:val="007E7291"/>
    <w:rsid w:val="007F78E2"/>
    <w:rsid w:val="0081405C"/>
    <w:rsid w:val="00817E96"/>
    <w:rsid w:val="00820209"/>
    <w:rsid w:val="00821528"/>
    <w:rsid w:val="008270A4"/>
    <w:rsid w:val="00831EE3"/>
    <w:rsid w:val="00833931"/>
    <w:rsid w:val="00834E9A"/>
    <w:rsid w:val="00841789"/>
    <w:rsid w:val="0084219B"/>
    <w:rsid w:val="00851693"/>
    <w:rsid w:val="00855C20"/>
    <w:rsid w:val="00856D41"/>
    <w:rsid w:val="00861702"/>
    <w:rsid w:val="00865549"/>
    <w:rsid w:val="008771D4"/>
    <w:rsid w:val="00881974"/>
    <w:rsid w:val="00884C86"/>
    <w:rsid w:val="00890F60"/>
    <w:rsid w:val="008C6C0B"/>
    <w:rsid w:val="008C71E2"/>
    <w:rsid w:val="008D10A0"/>
    <w:rsid w:val="008D6542"/>
    <w:rsid w:val="008E09D1"/>
    <w:rsid w:val="008E538D"/>
    <w:rsid w:val="008F5130"/>
    <w:rsid w:val="008F7CB3"/>
    <w:rsid w:val="0090098A"/>
    <w:rsid w:val="00902E30"/>
    <w:rsid w:val="0090648D"/>
    <w:rsid w:val="00907300"/>
    <w:rsid w:val="00913E23"/>
    <w:rsid w:val="00914D6C"/>
    <w:rsid w:val="0092099F"/>
    <w:rsid w:val="00921909"/>
    <w:rsid w:val="00925C73"/>
    <w:rsid w:val="009300AC"/>
    <w:rsid w:val="00935F52"/>
    <w:rsid w:val="00941A82"/>
    <w:rsid w:val="009442D7"/>
    <w:rsid w:val="00957E7B"/>
    <w:rsid w:val="00975F17"/>
    <w:rsid w:val="009818EB"/>
    <w:rsid w:val="009848DE"/>
    <w:rsid w:val="00984CEE"/>
    <w:rsid w:val="0099102A"/>
    <w:rsid w:val="00991105"/>
    <w:rsid w:val="00992159"/>
    <w:rsid w:val="00992ED6"/>
    <w:rsid w:val="009A1098"/>
    <w:rsid w:val="009A5FD3"/>
    <w:rsid w:val="009B2207"/>
    <w:rsid w:val="009B4236"/>
    <w:rsid w:val="009C09CB"/>
    <w:rsid w:val="009D4054"/>
    <w:rsid w:val="009D5E98"/>
    <w:rsid w:val="009E05D3"/>
    <w:rsid w:val="009E4098"/>
    <w:rsid w:val="009E7BD6"/>
    <w:rsid w:val="00A00954"/>
    <w:rsid w:val="00A02737"/>
    <w:rsid w:val="00A04168"/>
    <w:rsid w:val="00A0538C"/>
    <w:rsid w:val="00A106DA"/>
    <w:rsid w:val="00A10FD6"/>
    <w:rsid w:val="00A13168"/>
    <w:rsid w:val="00A14453"/>
    <w:rsid w:val="00A22B7C"/>
    <w:rsid w:val="00A2426E"/>
    <w:rsid w:val="00A2516A"/>
    <w:rsid w:val="00A30CF7"/>
    <w:rsid w:val="00A31CBC"/>
    <w:rsid w:val="00A36CC7"/>
    <w:rsid w:val="00A37184"/>
    <w:rsid w:val="00A543B8"/>
    <w:rsid w:val="00A55263"/>
    <w:rsid w:val="00A572C9"/>
    <w:rsid w:val="00A6026B"/>
    <w:rsid w:val="00A61D0F"/>
    <w:rsid w:val="00A64EA3"/>
    <w:rsid w:val="00A65A50"/>
    <w:rsid w:val="00A825B2"/>
    <w:rsid w:val="00A91CEE"/>
    <w:rsid w:val="00AB0AB2"/>
    <w:rsid w:val="00AB36FA"/>
    <w:rsid w:val="00AB49D7"/>
    <w:rsid w:val="00AB7AA2"/>
    <w:rsid w:val="00AC362F"/>
    <w:rsid w:val="00AC4475"/>
    <w:rsid w:val="00AC7C16"/>
    <w:rsid w:val="00AD4D20"/>
    <w:rsid w:val="00AD66C1"/>
    <w:rsid w:val="00AD6DF4"/>
    <w:rsid w:val="00AE728D"/>
    <w:rsid w:val="00AF32A3"/>
    <w:rsid w:val="00B1471E"/>
    <w:rsid w:val="00B15AD2"/>
    <w:rsid w:val="00B2276A"/>
    <w:rsid w:val="00B23874"/>
    <w:rsid w:val="00B320B5"/>
    <w:rsid w:val="00B53F33"/>
    <w:rsid w:val="00B63ACE"/>
    <w:rsid w:val="00B63D2E"/>
    <w:rsid w:val="00B64C17"/>
    <w:rsid w:val="00B6508D"/>
    <w:rsid w:val="00B65611"/>
    <w:rsid w:val="00B705C1"/>
    <w:rsid w:val="00BA3836"/>
    <w:rsid w:val="00BA647D"/>
    <w:rsid w:val="00BA6F10"/>
    <w:rsid w:val="00BA707E"/>
    <w:rsid w:val="00BB43AF"/>
    <w:rsid w:val="00BC100E"/>
    <w:rsid w:val="00BE16AA"/>
    <w:rsid w:val="00BF3965"/>
    <w:rsid w:val="00C02F7B"/>
    <w:rsid w:val="00C0593A"/>
    <w:rsid w:val="00C13260"/>
    <w:rsid w:val="00C267DB"/>
    <w:rsid w:val="00C27EF7"/>
    <w:rsid w:val="00C3364C"/>
    <w:rsid w:val="00C356D7"/>
    <w:rsid w:val="00C36C0A"/>
    <w:rsid w:val="00C5732F"/>
    <w:rsid w:val="00C71FDE"/>
    <w:rsid w:val="00C73C8D"/>
    <w:rsid w:val="00C7685F"/>
    <w:rsid w:val="00C83604"/>
    <w:rsid w:val="00C84DB9"/>
    <w:rsid w:val="00C9547E"/>
    <w:rsid w:val="00C95E55"/>
    <w:rsid w:val="00C9746E"/>
    <w:rsid w:val="00CA2B64"/>
    <w:rsid w:val="00CA6052"/>
    <w:rsid w:val="00CA759C"/>
    <w:rsid w:val="00CB267D"/>
    <w:rsid w:val="00CB468A"/>
    <w:rsid w:val="00CB4BF9"/>
    <w:rsid w:val="00CC427A"/>
    <w:rsid w:val="00CD0ED7"/>
    <w:rsid w:val="00CD22D6"/>
    <w:rsid w:val="00CD58B1"/>
    <w:rsid w:val="00CE51CB"/>
    <w:rsid w:val="00CE778D"/>
    <w:rsid w:val="00CE7B54"/>
    <w:rsid w:val="00CF120E"/>
    <w:rsid w:val="00CF5588"/>
    <w:rsid w:val="00CF7717"/>
    <w:rsid w:val="00D01D33"/>
    <w:rsid w:val="00D04D3E"/>
    <w:rsid w:val="00D050E1"/>
    <w:rsid w:val="00D170B4"/>
    <w:rsid w:val="00D20FB6"/>
    <w:rsid w:val="00D21AF5"/>
    <w:rsid w:val="00D25CCC"/>
    <w:rsid w:val="00D434C5"/>
    <w:rsid w:val="00D50D91"/>
    <w:rsid w:val="00D54A28"/>
    <w:rsid w:val="00D55392"/>
    <w:rsid w:val="00D70A4C"/>
    <w:rsid w:val="00D76258"/>
    <w:rsid w:val="00D8081B"/>
    <w:rsid w:val="00D80EE9"/>
    <w:rsid w:val="00D81259"/>
    <w:rsid w:val="00D9665F"/>
    <w:rsid w:val="00DA0FA0"/>
    <w:rsid w:val="00DA2BC5"/>
    <w:rsid w:val="00DA4F1D"/>
    <w:rsid w:val="00DB005F"/>
    <w:rsid w:val="00DB0844"/>
    <w:rsid w:val="00DB2449"/>
    <w:rsid w:val="00DC21A8"/>
    <w:rsid w:val="00DC62F9"/>
    <w:rsid w:val="00DC7421"/>
    <w:rsid w:val="00DD0B32"/>
    <w:rsid w:val="00DD4A5B"/>
    <w:rsid w:val="00DE0989"/>
    <w:rsid w:val="00DE42B4"/>
    <w:rsid w:val="00DE53A8"/>
    <w:rsid w:val="00DF0857"/>
    <w:rsid w:val="00E04657"/>
    <w:rsid w:val="00E04A15"/>
    <w:rsid w:val="00E0687C"/>
    <w:rsid w:val="00E0762D"/>
    <w:rsid w:val="00E179CD"/>
    <w:rsid w:val="00E25B56"/>
    <w:rsid w:val="00E35596"/>
    <w:rsid w:val="00E37368"/>
    <w:rsid w:val="00E376B8"/>
    <w:rsid w:val="00E900A2"/>
    <w:rsid w:val="00ED1872"/>
    <w:rsid w:val="00ED28EC"/>
    <w:rsid w:val="00EE3B02"/>
    <w:rsid w:val="00EF2EFB"/>
    <w:rsid w:val="00EF37DD"/>
    <w:rsid w:val="00F00371"/>
    <w:rsid w:val="00F12198"/>
    <w:rsid w:val="00F16858"/>
    <w:rsid w:val="00F2276D"/>
    <w:rsid w:val="00F2618D"/>
    <w:rsid w:val="00F36E2E"/>
    <w:rsid w:val="00F40DB2"/>
    <w:rsid w:val="00F424A2"/>
    <w:rsid w:val="00F56DB5"/>
    <w:rsid w:val="00F6756A"/>
    <w:rsid w:val="00F71E2E"/>
    <w:rsid w:val="00F73E4A"/>
    <w:rsid w:val="00F81909"/>
    <w:rsid w:val="00F9289A"/>
    <w:rsid w:val="00F93C8B"/>
    <w:rsid w:val="00FA277B"/>
    <w:rsid w:val="00FB3075"/>
    <w:rsid w:val="00FC5F4D"/>
    <w:rsid w:val="00FD5B98"/>
    <w:rsid w:val="00FD7624"/>
    <w:rsid w:val="00FE020E"/>
    <w:rsid w:val="00FE1DE0"/>
    <w:rsid w:val="00FE5254"/>
    <w:rsid w:val="00FE6BA4"/>
    <w:rsid w:val="00FE6F55"/>
    <w:rsid w:val="00FF70AB"/>
    <w:rsid w:val="00FF791B"/>
    <w:rsid w:val="57DEF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4:docId w14:val="27DBE1CB"/>
  <w15:docId w15:val="{B7AD2B07-C70D-43B5-B099-D363EB5E3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3672"/>
    <w:pPr>
      <w:contextualSpacing/>
    </w:pPr>
  </w:style>
  <w:style w:type="paragraph" w:styleId="Titre1">
    <w:name w:val="heading 1"/>
    <w:basedOn w:val="Normal"/>
    <w:next w:val="Normal"/>
    <w:link w:val="Titre1Car"/>
    <w:uiPriority w:val="9"/>
    <w:qFormat/>
    <w:rsid w:val="00127A94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566D83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27A94"/>
    <w:pPr>
      <w:keepNext/>
      <w:keepLines/>
      <w:numPr>
        <w:ilvl w:val="1"/>
        <w:numId w:val="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66D83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27A94"/>
    <w:pPr>
      <w:keepNext/>
      <w:keepLines/>
      <w:numPr>
        <w:ilvl w:val="2"/>
        <w:numId w:val="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66D83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B65611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66D83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BF3965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BF3965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BF3965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F3965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F3965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B705C1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705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705C1"/>
    <w:rPr>
      <w:rFonts w:ascii="Tahoma" w:hAnsi="Tahoma" w:cs="Tahoma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BF3965"/>
    <w:pPr>
      <w:pBdr>
        <w:bottom w:val="single" w:sz="8" w:space="4" w:color="4F81BD" w:themeColor="accent1"/>
      </w:pBdr>
      <w:spacing w:after="300" w:line="240" w:lineRule="auto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BF39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Grilledutableau">
    <w:name w:val="Table Grid"/>
    <w:basedOn w:val="TableauNormal"/>
    <w:uiPriority w:val="39"/>
    <w:rsid w:val="00B705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eclaire-Accent1">
    <w:name w:val="Light List Accent 1"/>
    <w:basedOn w:val="TableauNormal"/>
    <w:uiPriority w:val="61"/>
    <w:rsid w:val="00B705C1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Titre2Car">
    <w:name w:val="Titre 2 Car"/>
    <w:basedOn w:val="Policepardfaut"/>
    <w:link w:val="Titre2"/>
    <w:uiPriority w:val="9"/>
    <w:rsid w:val="00127A94"/>
    <w:rPr>
      <w:rFonts w:asciiTheme="majorHAnsi" w:eastAsiaTheme="majorEastAsia" w:hAnsiTheme="majorHAnsi" w:cstheme="majorBidi"/>
      <w:b/>
      <w:bCs/>
      <w:color w:val="566D83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127A94"/>
    <w:rPr>
      <w:rFonts w:asciiTheme="majorHAnsi" w:eastAsiaTheme="majorEastAsia" w:hAnsiTheme="majorHAnsi" w:cstheme="majorBidi"/>
      <w:b/>
      <w:bCs/>
      <w:color w:val="566D83"/>
      <w:sz w:val="28"/>
      <w:szCs w:val="28"/>
    </w:rPr>
  </w:style>
  <w:style w:type="paragraph" w:customStyle="1" w:styleId="AhTitre1">
    <w:name w:val="Ah Titre 1"/>
    <w:basedOn w:val="Titre1"/>
    <w:next w:val="Normal"/>
    <w:link w:val="AhTitre1Car"/>
    <w:rsid w:val="00E37368"/>
    <w:pPr>
      <w:numPr>
        <w:numId w:val="0"/>
      </w:numPr>
      <w:spacing w:before="0"/>
    </w:pPr>
  </w:style>
  <w:style w:type="paragraph" w:customStyle="1" w:styleId="AhTitre2">
    <w:name w:val="Ah_Titre 2"/>
    <w:basedOn w:val="Titre2"/>
    <w:link w:val="AhTitre2Car"/>
    <w:rsid w:val="00BA647D"/>
    <w:pPr>
      <w:numPr>
        <w:ilvl w:val="0"/>
        <w:numId w:val="0"/>
      </w:numPr>
    </w:pPr>
  </w:style>
  <w:style w:type="character" w:customStyle="1" w:styleId="AhTitre1Car">
    <w:name w:val="Ah Titre 1 Car"/>
    <w:basedOn w:val="Titre1Car"/>
    <w:link w:val="AhTitre1"/>
    <w:rsid w:val="00E3736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BF3965"/>
    <w:pPr>
      <w:numPr>
        <w:numId w:val="0"/>
      </w:numPr>
      <w:outlineLvl w:val="9"/>
    </w:pPr>
    <w:rPr>
      <w:lang w:eastAsia="fr-FR"/>
    </w:rPr>
  </w:style>
  <w:style w:type="character" w:customStyle="1" w:styleId="AhTitre2Car">
    <w:name w:val="Ah_Titre 2 Car"/>
    <w:basedOn w:val="Titre2Car"/>
    <w:link w:val="AhTitre2"/>
    <w:rsid w:val="00BA647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467DAB"/>
    <w:pPr>
      <w:spacing w:after="100"/>
      <w:ind w:left="220"/>
    </w:pPr>
  </w:style>
  <w:style w:type="paragraph" w:styleId="TM1">
    <w:name w:val="toc 1"/>
    <w:basedOn w:val="Normal"/>
    <w:next w:val="Normal"/>
    <w:autoRedefine/>
    <w:uiPriority w:val="39"/>
    <w:unhideWhenUsed/>
    <w:rsid w:val="00467DAB"/>
    <w:pPr>
      <w:spacing w:after="100"/>
    </w:pPr>
  </w:style>
  <w:style w:type="paragraph" w:customStyle="1" w:styleId="AhTitre20">
    <w:name w:val="Ah Titre 2"/>
    <w:basedOn w:val="AhTitre2"/>
    <w:next w:val="Normal"/>
    <w:link w:val="AhTitre2Car0"/>
    <w:rsid w:val="007A37B5"/>
    <w:pPr>
      <w:spacing w:before="0"/>
    </w:pPr>
  </w:style>
  <w:style w:type="paragraph" w:styleId="Paragraphedeliste">
    <w:name w:val="List Paragraph"/>
    <w:basedOn w:val="Normal"/>
    <w:uiPriority w:val="34"/>
    <w:qFormat/>
    <w:rsid w:val="00BF3965"/>
    <w:pPr>
      <w:ind w:left="720"/>
    </w:pPr>
  </w:style>
  <w:style w:type="character" w:customStyle="1" w:styleId="AhTitre2Car0">
    <w:name w:val="Ah Titre 2 Car"/>
    <w:basedOn w:val="AhTitre1Car"/>
    <w:link w:val="AhTitre20"/>
    <w:rsid w:val="007A37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127A94"/>
    <w:rPr>
      <w:rFonts w:asciiTheme="majorHAnsi" w:eastAsiaTheme="majorEastAsia" w:hAnsiTheme="majorHAnsi" w:cstheme="majorBidi"/>
      <w:b/>
      <w:bCs/>
      <w:color w:val="566D83"/>
    </w:rPr>
  </w:style>
  <w:style w:type="character" w:customStyle="1" w:styleId="Titre4Car">
    <w:name w:val="Titre 4 Car"/>
    <w:basedOn w:val="Policepardfaut"/>
    <w:link w:val="Titre4"/>
    <w:uiPriority w:val="9"/>
    <w:rsid w:val="00B65611"/>
    <w:rPr>
      <w:rFonts w:asciiTheme="majorHAnsi" w:eastAsiaTheme="majorEastAsia" w:hAnsiTheme="majorHAnsi" w:cstheme="majorBidi"/>
      <w:b/>
      <w:bCs/>
      <w:i/>
      <w:iCs/>
      <w:color w:val="566D83"/>
    </w:rPr>
  </w:style>
  <w:style w:type="character" w:customStyle="1" w:styleId="Titre5Car">
    <w:name w:val="Titre 5 Car"/>
    <w:basedOn w:val="Policepardfaut"/>
    <w:link w:val="Titre5"/>
    <w:uiPriority w:val="9"/>
    <w:rsid w:val="00BF3965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rsid w:val="00BF3965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rsid w:val="00BF396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BF3965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F396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F3965"/>
    <w:pPr>
      <w:numPr>
        <w:ilvl w:val="1"/>
      </w:numPr>
    </w:pPr>
    <w:rPr>
      <w:rFonts w:asciiTheme="majorHAnsi" w:eastAsiaTheme="majorEastAsia" w:hAnsiTheme="majorHAnsi" w:cstheme="majorBidi"/>
      <w:b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BF3965"/>
    <w:rPr>
      <w:rFonts w:asciiTheme="majorHAnsi" w:eastAsiaTheme="majorEastAsia" w:hAnsiTheme="majorHAnsi" w:cstheme="majorBidi"/>
      <w:b/>
      <w:iCs/>
      <w:color w:val="4F81BD" w:themeColor="accent1"/>
      <w:spacing w:val="15"/>
      <w:sz w:val="24"/>
      <w:szCs w:val="24"/>
    </w:rPr>
  </w:style>
  <w:style w:type="character" w:styleId="Lienhypertextesuivivisit">
    <w:name w:val="FollowedHyperlink"/>
    <w:basedOn w:val="Policepardfaut"/>
    <w:uiPriority w:val="99"/>
    <w:semiHidden/>
    <w:unhideWhenUsed/>
    <w:rsid w:val="00AB49D7"/>
    <w:rPr>
      <w:color w:val="800080" w:themeColor="followedHyperlink"/>
      <w:u w:val="single"/>
    </w:rPr>
  </w:style>
  <w:style w:type="paragraph" w:styleId="Lgende">
    <w:name w:val="caption"/>
    <w:basedOn w:val="Normal"/>
    <w:next w:val="Normal"/>
    <w:uiPriority w:val="35"/>
    <w:unhideWhenUsed/>
    <w:qFormat/>
    <w:rsid w:val="00BF3965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M3">
    <w:name w:val="toc 3"/>
    <w:basedOn w:val="Normal"/>
    <w:next w:val="Normal"/>
    <w:autoRedefine/>
    <w:uiPriority w:val="39"/>
    <w:unhideWhenUsed/>
    <w:rsid w:val="00023A4C"/>
    <w:pPr>
      <w:spacing w:after="100"/>
      <w:ind w:left="440"/>
    </w:pPr>
  </w:style>
  <w:style w:type="paragraph" w:styleId="Tabledesillustrations">
    <w:name w:val="table of figures"/>
    <w:basedOn w:val="Normal"/>
    <w:next w:val="Normal"/>
    <w:uiPriority w:val="99"/>
    <w:unhideWhenUsed/>
    <w:rsid w:val="00D9665F"/>
    <w:pPr>
      <w:spacing w:after="0"/>
    </w:pPr>
  </w:style>
  <w:style w:type="paragraph" w:styleId="En-tte">
    <w:name w:val="header"/>
    <w:basedOn w:val="Normal"/>
    <w:link w:val="En-tteCar"/>
    <w:unhideWhenUsed/>
    <w:rsid w:val="00341B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41BFA"/>
  </w:style>
  <w:style w:type="paragraph" w:styleId="Pieddepage">
    <w:name w:val="footer"/>
    <w:basedOn w:val="Normal"/>
    <w:link w:val="PieddepageCar"/>
    <w:uiPriority w:val="99"/>
    <w:unhideWhenUsed/>
    <w:rsid w:val="00341B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41BFA"/>
  </w:style>
  <w:style w:type="character" w:styleId="Marquedecommentaire">
    <w:name w:val="annotation reference"/>
    <w:basedOn w:val="Policepardfaut"/>
    <w:uiPriority w:val="99"/>
    <w:semiHidden/>
    <w:unhideWhenUsed/>
    <w:rsid w:val="00094116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94116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94116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94116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94116"/>
    <w:rPr>
      <w:b/>
      <w:bCs/>
      <w:sz w:val="20"/>
      <w:szCs w:val="20"/>
    </w:rPr>
  </w:style>
  <w:style w:type="table" w:styleId="Tramemoyenne2-Accent1">
    <w:name w:val="Medium Shading 2 Accent 1"/>
    <w:basedOn w:val="TableauNormal"/>
    <w:uiPriority w:val="64"/>
    <w:rsid w:val="0040372B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Corpsdetexte">
    <w:name w:val="Body Text"/>
    <w:link w:val="CorpsdetexteCar"/>
    <w:qFormat/>
    <w:rsid w:val="00BF3965"/>
    <w:pPr>
      <w:spacing w:after="0" w:line="240" w:lineRule="auto"/>
      <w:jc w:val="both"/>
    </w:pPr>
    <w:rPr>
      <w:rFonts w:ascii="Lucida Sans Unicode" w:eastAsia="Times New Roman" w:hAnsi="Lucida Sans Unicode" w:cs="Times New Roman"/>
      <w:color w:val="000000" w:themeColor="text1"/>
      <w:sz w:val="20"/>
      <w:szCs w:val="14"/>
      <w:lang w:val="pt-PT"/>
    </w:rPr>
  </w:style>
  <w:style w:type="character" w:customStyle="1" w:styleId="CorpsdetexteCar">
    <w:name w:val="Corps de texte Car"/>
    <w:basedOn w:val="Policepardfaut"/>
    <w:link w:val="Corpsdetexte"/>
    <w:rsid w:val="00BF3965"/>
    <w:rPr>
      <w:rFonts w:ascii="Lucida Sans Unicode" w:eastAsia="Times New Roman" w:hAnsi="Lucida Sans Unicode" w:cs="Times New Roman"/>
      <w:color w:val="000000" w:themeColor="text1"/>
      <w:sz w:val="20"/>
      <w:szCs w:val="14"/>
      <w:lang w:val="pt-PT"/>
    </w:rPr>
  </w:style>
  <w:style w:type="character" w:customStyle="1" w:styleId="model-titletext">
    <w:name w:val="model-title__text"/>
    <w:basedOn w:val="Policepardfaut"/>
    <w:rsid w:val="004120CC"/>
  </w:style>
  <w:style w:type="character" w:customStyle="1" w:styleId="brace-open">
    <w:name w:val="brace-open"/>
    <w:basedOn w:val="Policepardfaut"/>
    <w:rsid w:val="004120CC"/>
  </w:style>
  <w:style w:type="character" w:customStyle="1" w:styleId="inner-object">
    <w:name w:val="inner-object"/>
    <w:basedOn w:val="Policepardfaut"/>
    <w:rsid w:val="004120CC"/>
  </w:style>
  <w:style w:type="character" w:customStyle="1" w:styleId="prop">
    <w:name w:val="prop"/>
    <w:basedOn w:val="Policepardfaut"/>
    <w:rsid w:val="004120CC"/>
  </w:style>
  <w:style w:type="character" w:customStyle="1" w:styleId="prop-type">
    <w:name w:val="prop-type"/>
    <w:basedOn w:val="Policepardfaut"/>
    <w:rsid w:val="004120CC"/>
  </w:style>
  <w:style w:type="character" w:customStyle="1" w:styleId="false">
    <w:name w:val="false"/>
    <w:basedOn w:val="Policepardfaut"/>
    <w:rsid w:val="004120CC"/>
  </w:style>
  <w:style w:type="paragraph" w:styleId="NormalWeb">
    <w:name w:val="Normal (Web)"/>
    <w:basedOn w:val="Normal"/>
    <w:uiPriority w:val="99"/>
    <w:semiHidden/>
    <w:unhideWhenUsed/>
    <w:rsid w:val="004120CC"/>
    <w:pPr>
      <w:spacing w:before="100" w:beforeAutospacing="1" w:after="100" w:afterAutospacing="1" w:line="240" w:lineRule="auto"/>
      <w:contextualSpacing w:val="0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prop-format">
    <w:name w:val="prop-format"/>
    <w:basedOn w:val="Policepardfaut"/>
    <w:rsid w:val="004120CC"/>
  </w:style>
  <w:style w:type="character" w:styleId="Mentionnonrsolue">
    <w:name w:val="Unresolved Mention"/>
    <w:basedOn w:val="Policepardfaut"/>
    <w:uiPriority w:val="99"/>
    <w:semiHidden/>
    <w:unhideWhenUsed/>
    <w:rsid w:val="008655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3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16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39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7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02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21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6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7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10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2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0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8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5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67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8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47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56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91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3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1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0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3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7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4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56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74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3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45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96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4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7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6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2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86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3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1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5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3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99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9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serviceportail@domusvi.net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oter" Target="footer1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portal.azure.com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tranba\dvdpri\Portail%20-%20Documents\Domus%20Vi%20-%20Service%20Portail\2-Documentation\0-Mod&#232;les%20de%20documents\Mod&#232;le%20de%20document%20V3.0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B35F4B97B5EB44DA11992F8F3A2B321" ma:contentTypeVersion="15" ma:contentTypeDescription="Crée un document." ma:contentTypeScope="" ma:versionID="fe63f86c7a4a8088385d589fb549e77b">
  <xsd:schema xmlns:xsd="http://www.w3.org/2001/XMLSchema" xmlns:xs="http://www.w3.org/2001/XMLSchema" xmlns:p="http://schemas.microsoft.com/office/2006/metadata/properties" xmlns:ns2="ff7fb22c-9b88-4b05-ba19-b51aed7dcf37" xmlns:ns3="807fd255-0d5e-4f79-b67e-55fc59f21357" targetNamespace="http://schemas.microsoft.com/office/2006/metadata/properties" ma:root="true" ma:fieldsID="9220ada3f781c5d5316920b2be867efa" ns2:_="" ns3:_="">
    <xsd:import namespace="ff7fb22c-9b88-4b05-ba19-b51aed7dcf37"/>
    <xsd:import namespace="807fd255-0d5e-4f79-b67e-55fc59f2135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7fb22c-9b88-4b05-ba19-b51aed7dcf3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Balises d’images" ma:readOnly="false" ma:fieldId="{5cf76f15-5ced-4ddc-b409-7134ff3c332f}" ma:taxonomyMulti="true" ma:sspId="eb5d2cb6-58bc-4019-afb6-90c2350b397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7fd255-0d5e-4f79-b67e-55fc59f21357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2abd79c2-aca3-4389-9dc7-053c3b2e829b}" ma:internalName="TaxCatchAll" ma:showField="CatchAllData" ma:web="807fd255-0d5e-4f79-b67e-55fc59f2135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807fd255-0d5e-4f79-b67e-55fc59f21357" xsi:nil="true"/>
    <lcf76f155ced4ddcb4097134ff3c332f xmlns="ff7fb22c-9b88-4b05-ba19-b51aed7dcf37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8BA87B70-739F-4BDC-88B0-5F03610161E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D87C9ED-B417-4287-816D-4073BE97A731}"/>
</file>

<file path=customXml/itemProps3.xml><?xml version="1.0" encoding="utf-8"?>
<ds:datastoreItem xmlns:ds="http://schemas.openxmlformats.org/officeDocument/2006/customXml" ds:itemID="{75FB67CE-BB14-4EA6-92AF-7101DB09875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C5FF9BE-F567-4BA2-A174-C986D939F5B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Modèle de document V3.0.dotx</Template>
  <TotalTime>9518</TotalTime>
  <Pages>31</Pages>
  <Words>4442</Words>
  <Characters>24435</Characters>
  <Application>Microsoft Office Word</Application>
  <DocSecurity>0</DocSecurity>
  <Lines>203</Lines>
  <Paragraphs>57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IPN - Interface Portail Netsoin</vt:lpstr>
    </vt:vector>
  </TitlesOfParts>
  <Manager>hcouedor@domusvi.com</Manager>
  <Company>DomusVi</Company>
  <LinksUpToDate>false</LinksUpToDate>
  <CharactersWithSpaces>28820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IPN - Interface Portail Netsoin</dc:title>
  <dc:subject>PRE-ETUDE TECHNIQUE</dc:subject>
  <dc:creator>TRAN BA Laurent</dc:creator>
  <cp:keywords/>
  <cp:lastModifiedBy>BEN ASKER Anis</cp:lastModifiedBy>
  <cp:revision>94</cp:revision>
  <cp:lastPrinted>2019-05-15T10:02:00Z</cp:lastPrinted>
  <dcterms:created xsi:type="dcterms:W3CDTF">2021-11-12T17:37:00Z</dcterms:created>
  <dcterms:modified xsi:type="dcterms:W3CDTF">2022-03-07T23:01:00Z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ervice">
    <vt:lpwstr>Service Portail</vt:lpwstr>
  </property>
  <property fmtid="{D5CDD505-2E9C-101B-9397-08002B2CF9AE}" pid="3" name="Responsable">
    <vt:lpwstr>Hervé Couédor</vt:lpwstr>
  </property>
  <property fmtid="{D5CDD505-2E9C-101B-9397-08002B2CF9AE}" pid="4" name="Type">
    <vt:lpwstr>Type de Document</vt:lpwstr>
  </property>
  <property fmtid="{D5CDD505-2E9C-101B-9397-08002B2CF9AE}" pid="5" name="Code">
    <vt:lpwstr>SFD-DSI-001</vt:lpwstr>
  </property>
  <property fmtid="{D5CDD505-2E9C-101B-9397-08002B2CF9AE}" pid="6" name="ContentTypeId">
    <vt:lpwstr>0x010100BB35F4B97B5EB44DA11992F8F3A2B321</vt:lpwstr>
  </property>
</Properties>
</file>